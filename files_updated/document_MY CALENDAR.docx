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EA415B" w14:paraId="3AB1B5F5" w14:textId="77777777" w:rsidTr="003C08C2">
        <w:tc>
          <w:tcPr>
            <w:tcW w:w="10800" w:type="dxa"/>
            <w:gridSpan w:val="9"/>
            <w:shd w:val="clear" w:color="auto" w:fill="495E00" w:themeFill="accent1" w:themeFillShade="80"/>
          </w:tcPr>
          <w:p w14:paraId="15BE2582" w14:textId="77777777" w:rsidR="00EA415B" w:rsidRDefault="00174F97">
            <w:pPr>
              <w:pStyle w:val="Month"/>
            </w:pPr>
            <w:r>
              <w:t>January</w:t>
            </w:r>
          </w:p>
        </w:tc>
      </w:tr>
      <w:tr w:rsidR="00EA415B" w14:paraId="292FAEBB" w14:textId="77777777" w:rsidTr="003C08C2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4E9E47A7" w14:textId="77777777" w:rsidR="00EA415B" w:rsidRDefault="00DA398C" w:rsidP="008043F6">
            <w:pPr>
              <w:pStyle w:val="Year"/>
            </w:pPr>
            <w:r>
              <w:t>2025</w:t>
            </w:r>
          </w:p>
        </w:tc>
      </w:tr>
      <w:tr w:rsidR="00EA415B" w14:paraId="63B2F93E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254F0657" w14:textId="77777777" w:rsidR="00EA415B" w:rsidRDefault="00596CE0">
            <w:pPr>
              <w:pStyle w:val="Subtitle"/>
            </w:pPr>
            <w:sdt>
              <w:sdtPr>
                <w:id w:val="31938203"/>
                <w:placeholder>
                  <w:docPart w:val="F1C44E8CFE0E4895BF610DE5B9EE21B2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Subtitle</w:t>
                </w:r>
              </w:sdtContent>
            </w:sdt>
            <w:r w:rsidR="00680558">
              <w:t xml:space="preserve"> </w:t>
            </w:r>
          </w:p>
        </w:tc>
      </w:tr>
      <w:tr w:rsidR="003C08C2" w14:paraId="4BDAAEA8" w14:textId="77777777" w:rsidTr="0045537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64109DDB" w14:textId="77777777" w:rsidR="003C08C2" w:rsidRPr="0078527C" w:rsidRDefault="003C08C2" w:rsidP="003C08C2"/>
        </w:tc>
        <w:tc>
          <w:tcPr>
            <w:tcW w:w="6300" w:type="dxa"/>
            <w:gridSpan w:val="5"/>
          </w:tcPr>
          <w:p w14:paraId="6C84CEB2" w14:textId="77777777" w:rsidR="003C08C2" w:rsidRPr="0078527C" w:rsidRDefault="003C08C2" w:rsidP="003C08C2"/>
        </w:tc>
        <w:tc>
          <w:tcPr>
            <w:tcW w:w="4230" w:type="dxa"/>
            <w:gridSpan w:val="3"/>
            <w:vMerge w:val="restart"/>
            <w:vAlign w:val="center"/>
          </w:tcPr>
          <w:p w14:paraId="3DFA7155" w14:textId="77777777" w:rsidR="003C08C2" w:rsidRDefault="003C08C2" w:rsidP="003C08C2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CF8BB67" wp14:editId="2D3A3290">
                  <wp:extent cx="2135697" cy="1480921"/>
                  <wp:effectExtent l="152400" t="190500" r="245745" b="233680"/>
                  <wp:docPr id="1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8C2" w14:paraId="70688E6D" w14:textId="77777777" w:rsidTr="00890592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1F6B48A3" w14:textId="77777777" w:rsidR="003C08C2" w:rsidRPr="0078527C" w:rsidRDefault="003C08C2" w:rsidP="003C08C2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71CE5460" w14:textId="77777777" w:rsidR="0045537C" w:rsidRDefault="00596CE0" w:rsidP="0045537C">
            <w:pPr>
              <w:pStyle w:val="Title"/>
            </w:pPr>
            <w:sdt>
              <w:sdtPr>
                <w:id w:val="1498380741"/>
                <w:placeholder>
                  <w:docPart w:val="9FFD49C13C7C4476A6CA25B0EF6B92D7"/>
                </w:placeholder>
                <w:temporary/>
                <w:showingPlcHdr/>
                <w15:appearance w15:val="hidden"/>
              </w:sdtPr>
              <w:sdtEndPr/>
              <w:sdtContent>
                <w:r w:rsidR="0045537C" w:rsidRPr="003C08C2">
                  <w:rPr>
                    <w:b/>
                  </w:rPr>
                  <w:t>Title</w:t>
                </w:r>
              </w:sdtContent>
            </w:sdt>
          </w:p>
          <w:p w14:paraId="1387EBCD" w14:textId="77777777" w:rsidR="003C08C2" w:rsidRPr="0078527C" w:rsidRDefault="00596CE0" w:rsidP="0045537C">
            <w:sdt>
              <w:sdtPr>
                <w:id w:val="-794213661"/>
                <w:placeholder>
                  <w:docPart w:val="47F13E198C4D4DC78103581E35AE8322"/>
                </w:placeholder>
                <w:temporary/>
                <w:showingPlcHdr/>
                <w15:appearance w15:val="hidden"/>
              </w:sdtPr>
              <w:sdtEndPr/>
              <w:sdtContent>
                <w:r w:rsidR="0045537C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606DD3F0" w14:textId="77777777" w:rsidR="003C08C2" w:rsidRDefault="003C08C2" w:rsidP="003C08C2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EA415B" w14:paraId="106EA872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62CEF8B" w14:textId="77777777" w:rsidR="00EA415B" w:rsidRDefault="00596CE0">
            <w:pPr>
              <w:pStyle w:val="Days"/>
            </w:pPr>
            <w:sdt>
              <w:sdtPr>
                <w:id w:val="2085032416"/>
                <w:placeholder>
                  <w:docPart w:val="F35C9DDD621544789BDD404E90737C38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4EEA2C1" w14:textId="77777777" w:rsidR="00EA415B" w:rsidRDefault="00596CE0">
            <w:pPr>
              <w:pStyle w:val="Days"/>
            </w:pPr>
            <w:sdt>
              <w:sdtPr>
                <w:id w:val="2141225648"/>
                <w:placeholder>
                  <w:docPart w:val="ECF78C856C8941BC82B725BCE855CA5B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1E6984F" w14:textId="77777777" w:rsidR="00EA415B" w:rsidRDefault="00596CE0">
            <w:pPr>
              <w:pStyle w:val="Days"/>
            </w:pPr>
            <w:sdt>
              <w:sdtPr>
                <w:id w:val="-225834277"/>
                <w:placeholder>
                  <w:docPart w:val="63A86D8F41984BB399F3B004D4D5942F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66DF281" w14:textId="77777777" w:rsidR="00EA415B" w:rsidRDefault="00596CE0">
            <w:pPr>
              <w:pStyle w:val="Days"/>
            </w:pPr>
            <w:sdt>
              <w:sdtPr>
                <w:id w:val="-1121838800"/>
                <w:placeholder>
                  <w:docPart w:val="64E753A48E39440188153BFEEC862C9B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2FD169C" w14:textId="77777777" w:rsidR="00EA415B" w:rsidRDefault="00596CE0">
            <w:pPr>
              <w:pStyle w:val="Days"/>
            </w:pPr>
            <w:sdt>
              <w:sdtPr>
                <w:id w:val="-1805692476"/>
                <w:placeholder>
                  <w:docPart w:val="70ED381318284173956DE56C27009C21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25906AF" w14:textId="77777777" w:rsidR="00EA415B" w:rsidRDefault="00596CE0">
            <w:pPr>
              <w:pStyle w:val="Days"/>
            </w:pPr>
            <w:sdt>
              <w:sdtPr>
                <w:id w:val="815225377"/>
                <w:placeholder>
                  <w:docPart w:val="02B0A12A98C64B54949F3B07CBEEBA17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C624143" w14:textId="77777777" w:rsidR="00EA415B" w:rsidRDefault="00596CE0">
            <w:pPr>
              <w:pStyle w:val="Days"/>
            </w:pPr>
            <w:sdt>
              <w:sdtPr>
                <w:id w:val="36251574"/>
                <w:placeholder>
                  <w:docPart w:val="3340473DA658414592928E5027AE0919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Saturday</w:t>
                </w:r>
              </w:sdtContent>
            </w:sdt>
          </w:p>
        </w:tc>
      </w:tr>
      <w:tr w:rsidR="00DA398C" w14:paraId="1D6423EE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40CFB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6C8E9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A645A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CA7B33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E5061A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280496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44D31F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4</w:t>
            </w:r>
          </w:p>
        </w:tc>
      </w:tr>
      <w:tr w:rsidR="00DA398C" w14:paraId="0CB0A2B8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C328D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03AA7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AF343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737A3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24BE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B81C4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22BCC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582DD14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5F1574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C6EE37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AD7D2F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A85FAB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6B1D07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4583C4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DCB119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11</w:t>
            </w:r>
          </w:p>
        </w:tc>
      </w:tr>
      <w:tr w:rsidR="00DA398C" w14:paraId="7CDB204F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682FA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F9801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B3214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10B2F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AF094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037DD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FFC95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053892F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736883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7D667F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D1E830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C528F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C08588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CFA666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2F516D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18</w:t>
            </w:r>
          </w:p>
        </w:tc>
      </w:tr>
      <w:tr w:rsidR="00DA398C" w14:paraId="60185436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C29E9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4B3B3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2B421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940E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FF24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15A3C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3868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2A417EE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63851E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F6A026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6A99E3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9E6944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391A56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B43DC5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B270F3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25</w:t>
            </w:r>
          </w:p>
        </w:tc>
      </w:tr>
      <w:tr w:rsidR="00DA398C" w14:paraId="4C9668BF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36F6C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A5162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50311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78CF9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BFEA2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85E8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46A0D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2EDA2F2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3D4A24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52305A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15CE67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9C19DC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9901F6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ED09B7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9A990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E13F4" w14:paraId="682C024F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90EBFE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BA2D17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609F93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D6AA89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592555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FA065F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D331D8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</w:tr>
      <w:tr w:rsidR="00FE13F4" w14:paraId="7993DDD7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617E8A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407F46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5F861B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A8A64F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00D8C6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8906FD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DDD07C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</w:tr>
      <w:tr w:rsidR="00FE13F4" w14:paraId="60257C7F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B2752C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45DA66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D8447C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C82330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FAAF9F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302FAB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A182D8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</w:tr>
    </w:tbl>
    <w:p w14:paraId="192600C9" w14:textId="77777777" w:rsidR="00EA415B" w:rsidRDefault="00596CE0">
      <w:pPr>
        <w:pStyle w:val="Quote"/>
      </w:pPr>
      <w:sdt>
        <w:sdtPr>
          <w:id w:val="31938234"/>
          <w:placeholder>
            <w:docPart w:val="93BE19C641574B0A8A8585E1374A0D88"/>
          </w:placeholder>
          <w:temporary/>
          <w:showingPlcHdr/>
          <w15:appearance w15:val="hidden"/>
        </w:sdtPr>
        <w:sdtEndPr/>
        <w:sdtContent>
          <w:r w:rsidR="00375B27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61F8E108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0" w:footer="0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8043F6" w14:paraId="0EB6D461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23DDCAB9" w14:textId="77777777" w:rsidR="008043F6" w:rsidRDefault="008043F6" w:rsidP="00F64F7E">
            <w:pPr>
              <w:pStyle w:val="Month"/>
            </w:pPr>
            <w:r>
              <w:lastRenderedPageBreak/>
              <w:t>February</w:t>
            </w:r>
          </w:p>
        </w:tc>
      </w:tr>
      <w:tr w:rsidR="008043F6" w14:paraId="366C76F8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16FE576C" w14:textId="77777777" w:rsidR="008043F6" w:rsidRDefault="00DA398C" w:rsidP="008043F6">
            <w:pPr>
              <w:pStyle w:val="Year"/>
            </w:pPr>
            <w:r>
              <w:t>2025</w:t>
            </w:r>
          </w:p>
        </w:tc>
      </w:tr>
      <w:tr w:rsidR="008043F6" w14:paraId="3DDB649D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A1CCC6D" w14:textId="77777777" w:rsidR="008043F6" w:rsidRDefault="00596CE0" w:rsidP="00F64F7E">
            <w:pPr>
              <w:pStyle w:val="Subtitle"/>
            </w:pPr>
            <w:sdt>
              <w:sdtPr>
                <w:id w:val="-1717491768"/>
                <w:placeholder>
                  <w:docPart w:val="8A9B91A4B37D476692A738280E83CA74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Subtitle</w:t>
                </w:r>
              </w:sdtContent>
            </w:sdt>
            <w:r w:rsidR="008043F6">
              <w:t xml:space="preserve"> </w:t>
            </w:r>
          </w:p>
        </w:tc>
      </w:tr>
      <w:tr w:rsidR="008043F6" w14:paraId="381DF153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24AFADFC" w14:textId="77777777" w:rsidR="008043F6" w:rsidRPr="0078527C" w:rsidRDefault="008043F6" w:rsidP="00F64F7E"/>
        </w:tc>
        <w:tc>
          <w:tcPr>
            <w:tcW w:w="6300" w:type="dxa"/>
            <w:gridSpan w:val="5"/>
          </w:tcPr>
          <w:p w14:paraId="02B252F3" w14:textId="77777777" w:rsidR="008043F6" w:rsidRPr="0078527C" w:rsidRDefault="008043F6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0E24E2D0" w14:textId="77777777" w:rsidR="008043F6" w:rsidRDefault="008043F6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CB2977B" wp14:editId="5A6A0301">
                  <wp:extent cx="2135697" cy="1480921"/>
                  <wp:effectExtent l="152400" t="190500" r="245745" b="233680"/>
                  <wp:docPr id="13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3F6" w14:paraId="62CEA012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6FBFCAA0" w14:textId="77777777" w:rsidR="008043F6" w:rsidRPr="0078527C" w:rsidRDefault="008043F6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2BCD5549" w14:textId="77777777" w:rsidR="008043F6" w:rsidRDefault="00596CE0" w:rsidP="00F64F7E">
            <w:pPr>
              <w:pStyle w:val="Title"/>
            </w:pPr>
            <w:sdt>
              <w:sdtPr>
                <w:id w:val="-2101018631"/>
                <w:placeholder>
                  <w:docPart w:val="8A04480415B246A6BCE3286CAB6E1215"/>
                </w:placeholder>
                <w:temporary/>
                <w:showingPlcHdr/>
                <w15:appearance w15:val="hidden"/>
              </w:sdtPr>
              <w:sdtEndPr/>
              <w:sdtContent>
                <w:r w:rsidR="008043F6" w:rsidRPr="003C08C2">
                  <w:rPr>
                    <w:b/>
                  </w:rPr>
                  <w:t>Title</w:t>
                </w:r>
              </w:sdtContent>
            </w:sdt>
          </w:p>
          <w:p w14:paraId="7F4DA06A" w14:textId="77777777" w:rsidR="008043F6" w:rsidRPr="0078527C" w:rsidRDefault="00596CE0" w:rsidP="00F64F7E">
            <w:sdt>
              <w:sdtPr>
                <w:id w:val="1686550426"/>
                <w:placeholder>
                  <w:docPart w:val="D63DD604B3104E1AB1695E04271E25BA"/>
                </w:placeholder>
                <w:temporary/>
                <w:showingPlcHdr/>
                <w15:appearance w15:val="hidden"/>
              </w:sdtPr>
              <w:sdtEndPr/>
              <w:sdtContent>
                <w:r w:rsidR="008043F6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60100CF9" w14:textId="77777777" w:rsidR="008043F6" w:rsidRDefault="008043F6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8043F6" w14:paraId="747E24A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BDFB6CB" w14:textId="77777777" w:rsidR="008043F6" w:rsidRDefault="00596CE0" w:rsidP="00F64F7E">
            <w:pPr>
              <w:pStyle w:val="Days"/>
            </w:pPr>
            <w:sdt>
              <w:sdtPr>
                <w:id w:val="111567639"/>
                <w:placeholder>
                  <w:docPart w:val="7C0E8697791A4511875EB41049704B9E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07464EF" w14:textId="77777777" w:rsidR="008043F6" w:rsidRDefault="00596CE0" w:rsidP="00F64F7E">
            <w:pPr>
              <w:pStyle w:val="Days"/>
            </w:pPr>
            <w:sdt>
              <w:sdtPr>
                <w:id w:val="-828284242"/>
                <w:placeholder>
                  <w:docPart w:val="7FA1EC6B751A43C98D1FB4ECC75107FC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C5100D6" w14:textId="77777777" w:rsidR="008043F6" w:rsidRDefault="00596CE0" w:rsidP="00F64F7E">
            <w:pPr>
              <w:pStyle w:val="Days"/>
            </w:pPr>
            <w:sdt>
              <w:sdtPr>
                <w:id w:val="228199253"/>
                <w:placeholder>
                  <w:docPart w:val="B8FEAD1C92A6419ABCDDDE46235CD8BD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A99EDAE" w14:textId="77777777" w:rsidR="008043F6" w:rsidRDefault="00596CE0" w:rsidP="00F64F7E">
            <w:pPr>
              <w:pStyle w:val="Days"/>
            </w:pPr>
            <w:sdt>
              <w:sdtPr>
                <w:id w:val="-88703477"/>
                <w:placeholder>
                  <w:docPart w:val="892D370995E442DFB62CEA38BBBCBAD6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E40012E" w14:textId="77777777" w:rsidR="008043F6" w:rsidRDefault="00596CE0" w:rsidP="00F64F7E">
            <w:pPr>
              <w:pStyle w:val="Days"/>
            </w:pPr>
            <w:sdt>
              <w:sdtPr>
                <w:id w:val="-948245192"/>
                <w:placeholder>
                  <w:docPart w:val="E2C2BEBAE82544B3A92A4F8574CE0F09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87A1ACD" w14:textId="77777777" w:rsidR="008043F6" w:rsidRDefault="00596CE0" w:rsidP="00F64F7E">
            <w:pPr>
              <w:pStyle w:val="Days"/>
            </w:pPr>
            <w:sdt>
              <w:sdtPr>
                <w:id w:val="-276641909"/>
                <w:placeholder>
                  <w:docPart w:val="E4FD009E59AE49F9AB29E44D90C54E84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F630330" w14:textId="77777777" w:rsidR="008043F6" w:rsidRDefault="00596CE0" w:rsidP="00F64F7E">
            <w:pPr>
              <w:pStyle w:val="Days"/>
            </w:pPr>
            <w:sdt>
              <w:sdtPr>
                <w:id w:val="1949811735"/>
                <w:placeholder>
                  <w:docPart w:val="F56A34786E834E8DA062C9A7DFC3802D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Saturday</w:t>
                </w:r>
              </w:sdtContent>
            </w:sdt>
          </w:p>
        </w:tc>
      </w:tr>
      <w:tr w:rsidR="00DA398C" w14:paraId="23BF74E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51CB5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F21E4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80253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209B4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F0D22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BAC4D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1F0995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</w:t>
            </w:r>
          </w:p>
        </w:tc>
      </w:tr>
      <w:tr w:rsidR="00DA398C" w14:paraId="5EFCEF6B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F5226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35AAC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E45FB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38E9C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6CC87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5342E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3AE2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879FA7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79B869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A45422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3C7AD7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413F74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2C2B92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903F35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D58C73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8</w:t>
            </w:r>
          </w:p>
        </w:tc>
      </w:tr>
      <w:tr w:rsidR="00DA398C" w14:paraId="3358F51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8A3CC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4BB7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B95B9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FC68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3783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B292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BA764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ED3BA2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BF1EA9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083926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85351A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531F88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ED6C43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5F2799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7EE995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15</w:t>
            </w:r>
          </w:p>
        </w:tc>
      </w:tr>
      <w:tr w:rsidR="00DA398C" w14:paraId="3673537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99D09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E35FD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E1473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7545E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0832C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9086B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8CB11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847FB9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55E356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FF0B52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6221A9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B1F94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B605EB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0DE775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753A3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22</w:t>
            </w:r>
          </w:p>
        </w:tc>
      </w:tr>
      <w:tr w:rsidR="00DA398C" w14:paraId="0D32A59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8CC4D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689A9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0054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B76A4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74F83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63285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0EE9F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3D41D3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065050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440672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B82726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C2874B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CCFB5A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D35A87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44B4A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8043F6" w14:paraId="43CF01C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710AE3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BB8CBF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132C8B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A089F8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D9AEC8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1317A2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7E7EB0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  <w:tr w:rsidR="008043F6" w14:paraId="404B2F0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84E378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17762B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1D27F6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92E81F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DFF2B6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6EF6EC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03AE85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  <w:tr w:rsidR="008043F6" w14:paraId="35D8243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5741F6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8A32DC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CE2079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C0BA37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B4BE46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F46BA7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D2D8E8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</w:tbl>
    <w:p w14:paraId="3FF1DCB2" w14:textId="77777777" w:rsidR="001A74D2" w:rsidRDefault="00596CE0" w:rsidP="001A74D2">
      <w:pPr>
        <w:pStyle w:val="Quote"/>
      </w:pPr>
      <w:sdt>
        <w:sdtPr>
          <w:id w:val="1999844932"/>
          <w:placeholder>
            <w:docPart w:val="7D02BBA7B4DC41EA9D748B2E24EE0AFA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3CAC7188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236F5095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3E8C3237" w14:textId="77777777" w:rsidR="00137D21" w:rsidRDefault="00137D21" w:rsidP="00F64F7E">
            <w:pPr>
              <w:pStyle w:val="Month"/>
            </w:pPr>
            <w:r>
              <w:lastRenderedPageBreak/>
              <w:t>March</w:t>
            </w:r>
          </w:p>
        </w:tc>
      </w:tr>
      <w:tr w:rsidR="00137D21" w14:paraId="5DA4C137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00732D7D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3EAA504D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14954CA7" w14:textId="77777777" w:rsidR="00137D21" w:rsidRDefault="00596CE0" w:rsidP="00F64F7E">
            <w:pPr>
              <w:pStyle w:val="Subtitle"/>
            </w:pPr>
            <w:sdt>
              <w:sdtPr>
                <w:id w:val="1430164554"/>
                <w:placeholder>
                  <w:docPart w:val="4AA37EB601B84AA3B44040D015E879A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1C2BE720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26D76534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30523D74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5E0C6281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002157B" wp14:editId="5AFEDA89">
                  <wp:extent cx="2135697" cy="1480921"/>
                  <wp:effectExtent l="152400" t="190500" r="245745" b="233680"/>
                  <wp:docPr id="14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09D4CF68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5B4E7E8E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D59F5CF" w14:textId="77777777" w:rsidR="00137D21" w:rsidRDefault="00596CE0" w:rsidP="00F64F7E">
            <w:pPr>
              <w:pStyle w:val="Title"/>
            </w:pPr>
            <w:sdt>
              <w:sdtPr>
                <w:id w:val="1078558982"/>
                <w:placeholder>
                  <w:docPart w:val="9676F195FAD74007819BF53B4052A5CD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2F37F971" w14:textId="77777777" w:rsidR="00137D21" w:rsidRPr="0078527C" w:rsidRDefault="00596CE0" w:rsidP="00F64F7E">
            <w:sdt>
              <w:sdtPr>
                <w:id w:val="505415428"/>
                <w:placeholder>
                  <w:docPart w:val="AA906FEEF2CC4CD7AE5B4657EC3DA2D8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1169259E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2781DA3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4257451" w14:textId="77777777" w:rsidR="00137D21" w:rsidRDefault="00596CE0" w:rsidP="00F64F7E">
            <w:pPr>
              <w:pStyle w:val="Days"/>
            </w:pPr>
            <w:sdt>
              <w:sdtPr>
                <w:id w:val="1989196628"/>
                <w:placeholder>
                  <w:docPart w:val="E2FFC8B70AF74F9A99F74C47BACA6196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BEC0F5B" w14:textId="77777777" w:rsidR="00137D21" w:rsidRDefault="00596CE0" w:rsidP="00F64F7E">
            <w:pPr>
              <w:pStyle w:val="Days"/>
            </w:pPr>
            <w:sdt>
              <w:sdtPr>
                <w:id w:val="-511295142"/>
                <w:placeholder>
                  <w:docPart w:val="1E8DFAD7DA91479CB387D507FA3CB89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A15FE48" w14:textId="77777777" w:rsidR="00137D21" w:rsidRDefault="00596CE0" w:rsidP="00F64F7E">
            <w:pPr>
              <w:pStyle w:val="Days"/>
            </w:pPr>
            <w:sdt>
              <w:sdtPr>
                <w:id w:val="2031840394"/>
                <w:placeholder>
                  <w:docPart w:val="6EAB5AA4B0934F4092423A990DC69C94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8C90379" w14:textId="77777777" w:rsidR="00137D21" w:rsidRDefault="00596CE0" w:rsidP="00F64F7E">
            <w:pPr>
              <w:pStyle w:val="Days"/>
            </w:pPr>
            <w:sdt>
              <w:sdtPr>
                <w:id w:val="1449742540"/>
                <w:placeholder>
                  <w:docPart w:val="79E6CD0F8AE84A57ABFE0544CBE09E15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2970156" w14:textId="77777777" w:rsidR="00137D21" w:rsidRDefault="00596CE0" w:rsidP="00F64F7E">
            <w:pPr>
              <w:pStyle w:val="Days"/>
            </w:pPr>
            <w:sdt>
              <w:sdtPr>
                <w:id w:val="-389425388"/>
                <w:placeholder>
                  <w:docPart w:val="567BB13E9B0640B6960512672BA18584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61B2BEB" w14:textId="77777777" w:rsidR="00137D21" w:rsidRDefault="00596CE0" w:rsidP="00F64F7E">
            <w:pPr>
              <w:pStyle w:val="Days"/>
            </w:pPr>
            <w:sdt>
              <w:sdtPr>
                <w:id w:val="2133508668"/>
                <w:placeholder>
                  <w:docPart w:val="5D171CE2E05240B394DEFC333D64DCC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B708A98" w14:textId="77777777" w:rsidR="00137D21" w:rsidRDefault="00596CE0" w:rsidP="00F64F7E">
            <w:pPr>
              <w:pStyle w:val="Days"/>
            </w:pPr>
            <w:sdt>
              <w:sdtPr>
                <w:id w:val="-438991813"/>
                <w:placeholder>
                  <w:docPart w:val="3C57B7C4BE0C4E979C22F9604797548B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4C938F6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9D202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E796D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93918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438BF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5D4FF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D2347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3287E1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</w:t>
            </w:r>
          </w:p>
        </w:tc>
      </w:tr>
      <w:tr w:rsidR="00DA398C" w14:paraId="3E93211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F0C23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56F45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E7C6C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C29E9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4A9A7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15778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96CF1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ABA80C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691545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61CE76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3A48E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0B9D0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952BC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BE5222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61A31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8</w:t>
            </w:r>
          </w:p>
        </w:tc>
      </w:tr>
      <w:tr w:rsidR="00DA398C" w14:paraId="5CAAE8D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EBEAF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A23C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0294D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1470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32257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D30CB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9B5F7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2A6CEB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B292CA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B60256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846480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10525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34F87B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2D44B8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B25656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15</w:t>
            </w:r>
          </w:p>
        </w:tc>
      </w:tr>
      <w:tr w:rsidR="00DA398C" w14:paraId="54A50FF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5572D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24521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6E29F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4D2BC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94F72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D9DA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8CF52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D5AC09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623EC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10815C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3F916C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BA9E66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5B7171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1BD35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87A1E6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22</w:t>
            </w:r>
          </w:p>
        </w:tc>
      </w:tr>
      <w:tr w:rsidR="00DA398C" w14:paraId="0409E20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9BE22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400F4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9786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09862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6B879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3E73E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F0D43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A195D5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31DCAD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EB850E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5C4A5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9DE1A6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E66D8E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05A8AA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2477EB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29</w:t>
            </w:r>
          </w:p>
        </w:tc>
      </w:tr>
      <w:tr w:rsidR="00DA398C" w14:paraId="34ED57E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1FC7A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3BFA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FBA73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4BA8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79D85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6DDD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CF75F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C2D2AA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520439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78C73D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80426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80620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3E77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80D67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B1B30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7528C27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C9CA6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663EF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8B2F8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AB09A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9F6EE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6E056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D1514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37BA85F0" w14:textId="77777777" w:rsidR="001A74D2" w:rsidRDefault="00596CE0" w:rsidP="001A74D2">
      <w:pPr>
        <w:pStyle w:val="Quote"/>
      </w:pPr>
      <w:sdt>
        <w:sdtPr>
          <w:id w:val="915366251"/>
          <w:placeholder>
            <w:docPart w:val="CF0792386F9D4556B63D8F18DA021359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09B10F26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30F032ED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689ED8CE" w14:textId="77777777" w:rsidR="00137D21" w:rsidRDefault="00137D21" w:rsidP="00F64F7E">
            <w:pPr>
              <w:pStyle w:val="Month"/>
            </w:pPr>
            <w:r>
              <w:lastRenderedPageBreak/>
              <w:t>April</w:t>
            </w:r>
          </w:p>
        </w:tc>
      </w:tr>
      <w:tr w:rsidR="00137D21" w14:paraId="34ADE66D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09DE6AA5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22FAE402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0E6DBD11" w14:textId="77777777" w:rsidR="00137D21" w:rsidRDefault="00596CE0" w:rsidP="00F64F7E">
            <w:pPr>
              <w:pStyle w:val="Subtitle"/>
            </w:pPr>
            <w:sdt>
              <w:sdtPr>
                <w:id w:val="1461997262"/>
                <w:placeholder>
                  <w:docPart w:val="0D532A660AC34366BA3DDA0162F5635D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1833472A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0E09E85D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2D23DDC6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53FFD24A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E12A537" wp14:editId="2C591AF4">
                  <wp:extent cx="2135697" cy="1480921"/>
                  <wp:effectExtent l="152400" t="190500" r="245745" b="233680"/>
                  <wp:docPr id="15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3C69090A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23DC76A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1717E6FB" w14:textId="77777777" w:rsidR="00137D21" w:rsidRDefault="00596CE0" w:rsidP="00F64F7E">
            <w:pPr>
              <w:pStyle w:val="Title"/>
            </w:pPr>
            <w:sdt>
              <w:sdtPr>
                <w:id w:val="-1677562893"/>
                <w:placeholder>
                  <w:docPart w:val="E0EE1BA202E94663919E9595CD53111A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0B04EAE1" w14:textId="77777777" w:rsidR="00137D21" w:rsidRPr="0078527C" w:rsidRDefault="00596CE0" w:rsidP="00F64F7E">
            <w:sdt>
              <w:sdtPr>
                <w:id w:val="-1499802632"/>
                <w:placeholder>
                  <w:docPart w:val="D4B4B0DD25A7428999B4B9DBB5D10442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56B36CFD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7DE93B4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48CAA63" w14:textId="77777777" w:rsidR="00137D21" w:rsidRDefault="00596CE0" w:rsidP="00F64F7E">
            <w:pPr>
              <w:pStyle w:val="Days"/>
            </w:pPr>
            <w:sdt>
              <w:sdtPr>
                <w:id w:val="1286074141"/>
                <w:placeholder>
                  <w:docPart w:val="81F0FE60654D4EA2836495ABFC22806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3716511" w14:textId="77777777" w:rsidR="00137D21" w:rsidRDefault="00596CE0" w:rsidP="00F64F7E">
            <w:pPr>
              <w:pStyle w:val="Days"/>
            </w:pPr>
            <w:sdt>
              <w:sdtPr>
                <w:id w:val="-1500032454"/>
                <w:placeholder>
                  <w:docPart w:val="34B4B01B77834102B7316A3622813C9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03F137E" w14:textId="77777777" w:rsidR="00137D21" w:rsidRDefault="00596CE0" w:rsidP="00F64F7E">
            <w:pPr>
              <w:pStyle w:val="Days"/>
            </w:pPr>
            <w:sdt>
              <w:sdtPr>
                <w:id w:val="-730308853"/>
                <w:placeholder>
                  <w:docPart w:val="CEFFFF7433B04C059B9524EDA9F5E3E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EDBAC34" w14:textId="77777777" w:rsidR="00137D21" w:rsidRDefault="00596CE0" w:rsidP="00F64F7E">
            <w:pPr>
              <w:pStyle w:val="Days"/>
            </w:pPr>
            <w:sdt>
              <w:sdtPr>
                <w:id w:val="1931238389"/>
                <w:placeholder>
                  <w:docPart w:val="79A99C2CB35E4A74A00A212EB993A29B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C6A223B" w14:textId="77777777" w:rsidR="00137D21" w:rsidRDefault="00596CE0" w:rsidP="00F64F7E">
            <w:pPr>
              <w:pStyle w:val="Days"/>
            </w:pPr>
            <w:sdt>
              <w:sdtPr>
                <w:id w:val="379600000"/>
                <w:placeholder>
                  <w:docPart w:val="8D08324427E8435DA0DB499440DF997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EAFF504" w14:textId="77777777" w:rsidR="00137D21" w:rsidRDefault="00596CE0" w:rsidP="00F64F7E">
            <w:pPr>
              <w:pStyle w:val="Days"/>
            </w:pPr>
            <w:sdt>
              <w:sdtPr>
                <w:id w:val="1491983701"/>
                <w:placeholder>
                  <w:docPart w:val="F3CB98F1A5444F76B55F00A25BB87DF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F579483" w14:textId="77777777" w:rsidR="00137D21" w:rsidRDefault="00596CE0" w:rsidP="00F64F7E">
            <w:pPr>
              <w:pStyle w:val="Days"/>
            </w:pPr>
            <w:sdt>
              <w:sdtPr>
                <w:id w:val="2026594841"/>
                <w:placeholder>
                  <w:docPart w:val="74D002839A0340FD80D2291AC1950A3B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52041CC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9517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BCD05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910D8B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C15DF8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3ED015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C17911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4E46F0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5</w:t>
            </w:r>
          </w:p>
        </w:tc>
      </w:tr>
      <w:tr w:rsidR="00DA398C" w14:paraId="52D1D4D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D11C5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382C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09C21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6733C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3A7A8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7BD5C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C5155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B9A148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E0567D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62CD54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6BFA24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67FCD6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5B7BB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A579B0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3A31EC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12</w:t>
            </w:r>
          </w:p>
        </w:tc>
      </w:tr>
      <w:tr w:rsidR="00DA398C" w14:paraId="323E9FF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1291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65C61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6CC5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E2CB3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9A205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D8A2D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ED0DF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69E847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8BA6A4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84A83D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36EAA8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D4CEE0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1148C9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2216AC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CC7B2F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19</w:t>
            </w:r>
          </w:p>
        </w:tc>
      </w:tr>
      <w:tr w:rsidR="00DA398C" w14:paraId="4C2C503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4D245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773C2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4A656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20E8B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8CE5E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5CFA4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FA5F7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93EEF1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0EF3FF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B3748C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8B02D0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F7CB3D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3CCFA8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F73A79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8AF0A6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26</w:t>
            </w:r>
          </w:p>
        </w:tc>
      </w:tr>
      <w:tr w:rsidR="00DA398C" w14:paraId="2DFB7C5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67169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DA01B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8063B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7DE04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11251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C8800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E5625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2DFF58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DE581F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E7656B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2A90A2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FBA418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30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D2EF5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3455B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C90C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7A2E7AA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DB660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E7066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ED2C5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CA71F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83470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48D51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24F09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0911FA5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24B33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FCD8C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15AEF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E66E6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257D0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3AE7D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DDCD1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248AD16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BCE52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AF8F9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25455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E1E32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D388F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3A17B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AC92D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7C90EB5B" w14:textId="77777777" w:rsidR="001A74D2" w:rsidRDefault="00596CE0" w:rsidP="001A74D2">
      <w:pPr>
        <w:pStyle w:val="Quote"/>
      </w:pPr>
      <w:sdt>
        <w:sdtPr>
          <w:id w:val="1576857434"/>
          <w:placeholder>
            <w:docPart w:val="970445C1CCEE47CF878AFC400E7B4A8C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5EA1FB11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634BF4D8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0729A281" w14:textId="77777777" w:rsidR="00137D21" w:rsidRDefault="00137D21" w:rsidP="00F64F7E">
            <w:pPr>
              <w:pStyle w:val="Month"/>
            </w:pPr>
            <w:r>
              <w:lastRenderedPageBreak/>
              <w:t>May</w:t>
            </w:r>
          </w:p>
        </w:tc>
      </w:tr>
      <w:tr w:rsidR="00137D21" w14:paraId="4A5CA92D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73FCF555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3CE8E4DE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5FD30162" w14:textId="77777777" w:rsidR="00137D21" w:rsidRDefault="00596CE0" w:rsidP="00F64F7E">
            <w:pPr>
              <w:pStyle w:val="Subtitle"/>
            </w:pPr>
            <w:sdt>
              <w:sdtPr>
                <w:id w:val="-51767134"/>
                <w:placeholder>
                  <w:docPart w:val="60A4AE42B5DB490DA018C43FA0FD456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229E3D34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DA0F170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325B38E5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70A26F8C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16BD2BC" wp14:editId="50807D2B">
                  <wp:extent cx="2135697" cy="1480921"/>
                  <wp:effectExtent l="152400" t="190500" r="245745" b="233680"/>
                  <wp:docPr id="16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357EDA9B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2B9ECABC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05D455C8" w14:textId="77777777" w:rsidR="00137D21" w:rsidRDefault="00596CE0" w:rsidP="00F64F7E">
            <w:pPr>
              <w:pStyle w:val="Title"/>
            </w:pPr>
            <w:sdt>
              <w:sdtPr>
                <w:id w:val="1323622149"/>
                <w:placeholder>
                  <w:docPart w:val="202F3F0239F345CDBA42A384D05E78AF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3DEB9812" w14:textId="77777777" w:rsidR="00137D21" w:rsidRPr="0078527C" w:rsidRDefault="00596CE0" w:rsidP="00F64F7E">
            <w:sdt>
              <w:sdtPr>
                <w:id w:val="1048027866"/>
                <w:placeholder>
                  <w:docPart w:val="186013DA87A240B1BCF55BEBC9C8381E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1235D025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4EB3168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E954ADE" w14:textId="77777777" w:rsidR="00137D21" w:rsidRDefault="00596CE0" w:rsidP="00F64F7E">
            <w:pPr>
              <w:pStyle w:val="Days"/>
            </w:pPr>
            <w:sdt>
              <w:sdtPr>
                <w:id w:val="-304854936"/>
                <w:placeholder>
                  <w:docPart w:val="29CFFF231BD7412CBF7C19130479A07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0660955" w14:textId="77777777" w:rsidR="00137D21" w:rsidRDefault="00596CE0" w:rsidP="00F64F7E">
            <w:pPr>
              <w:pStyle w:val="Days"/>
            </w:pPr>
            <w:sdt>
              <w:sdtPr>
                <w:id w:val="535324292"/>
                <w:placeholder>
                  <w:docPart w:val="F999145FC2724FBDB09B60BEFA2281D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580BDD3" w14:textId="77777777" w:rsidR="00137D21" w:rsidRDefault="00596CE0" w:rsidP="00F64F7E">
            <w:pPr>
              <w:pStyle w:val="Days"/>
            </w:pPr>
            <w:sdt>
              <w:sdtPr>
                <w:id w:val="464715793"/>
                <w:placeholder>
                  <w:docPart w:val="ACCCEE46EBEE4B578A94543369816D5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6FF071E" w14:textId="77777777" w:rsidR="00137D21" w:rsidRDefault="00596CE0" w:rsidP="00F64F7E">
            <w:pPr>
              <w:pStyle w:val="Days"/>
            </w:pPr>
            <w:sdt>
              <w:sdtPr>
                <w:id w:val="-831071328"/>
                <w:placeholder>
                  <w:docPart w:val="8B53479F51D74A5B99E8A35D0F28F0D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0C0DDF7" w14:textId="77777777" w:rsidR="00137D21" w:rsidRDefault="00596CE0" w:rsidP="00F64F7E">
            <w:pPr>
              <w:pStyle w:val="Days"/>
            </w:pPr>
            <w:sdt>
              <w:sdtPr>
                <w:id w:val="-200554392"/>
                <w:placeholder>
                  <w:docPart w:val="405EA75288BC42C396221EBCE188FA7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210454B" w14:textId="77777777" w:rsidR="00137D21" w:rsidRDefault="00596CE0" w:rsidP="00F64F7E">
            <w:pPr>
              <w:pStyle w:val="Days"/>
            </w:pPr>
            <w:sdt>
              <w:sdtPr>
                <w:id w:val="-1842148974"/>
                <w:placeholder>
                  <w:docPart w:val="A7B8F12F251B481FBAD8FC09194CE89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53F0BC3" w14:textId="77777777" w:rsidR="00137D21" w:rsidRDefault="00596CE0" w:rsidP="00F64F7E">
            <w:pPr>
              <w:pStyle w:val="Days"/>
            </w:pPr>
            <w:sdt>
              <w:sdtPr>
                <w:id w:val="1619325647"/>
                <w:placeholder>
                  <w:docPart w:val="54F3687EBC4A46D2B6C6D1C712CAA7BD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7148E31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74E97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2DC76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46E12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396EC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5CF7E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9E562B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5C8AE2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</w:t>
            </w:r>
          </w:p>
        </w:tc>
      </w:tr>
      <w:tr w:rsidR="00DA398C" w14:paraId="455BAF4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3C747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4C0EC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DEFE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C4D69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6A57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AC674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02E01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9F6D9F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5FA68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849FA7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ED80E5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767FA7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0BCE75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FC3F76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1B78D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10</w:t>
            </w:r>
          </w:p>
        </w:tc>
      </w:tr>
      <w:tr w:rsidR="00DA398C" w14:paraId="5FA77B2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13E1A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C5454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FF54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53533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AC350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7A40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18BA1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7BF012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2BE0CE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5C18AD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2B7685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6EA5B5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D7DEFC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920EF0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53D929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17</w:t>
            </w:r>
          </w:p>
        </w:tc>
      </w:tr>
      <w:tr w:rsidR="00DA398C" w14:paraId="5708341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9B96A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F021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3283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D9F1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FF42B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AF961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1EA76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DD77A2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C24584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F1D4E2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80CCBA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3AC14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14B19B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EE5CBA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68281B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24</w:t>
            </w:r>
          </w:p>
        </w:tc>
      </w:tr>
      <w:tr w:rsidR="00DA398C" w14:paraId="245AB21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76556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B645F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A661B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FF1BD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DC050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BAF74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AC342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BAA926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6DD246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28A5B0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693E1B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8084AC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6EA5DB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DDA7A3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74F367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31</w:t>
            </w:r>
          </w:p>
        </w:tc>
      </w:tr>
      <w:tr w:rsidR="00137D21" w14:paraId="2B2AC65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C061E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78898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40B2E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1CC80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32625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F2E36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0A59F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1C9ECB7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075DA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A1BBE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B2184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5B598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8761A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BAC91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C16DD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0A46EF4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EF395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788F0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14157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88AEA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A0311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8796E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B4A5B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5E55F8F7" w14:textId="77777777" w:rsidR="001A74D2" w:rsidRDefault="00596CE0" w:rsidP="001A74D2">
      <w:pPr>
        <w:pStyle w:val="Quote"/>
      </w:pPr>
      <w:sdt>
        <w:sdtPr>
          <w:id w:val="1551956063"/>
          <w:placeholder>
            <w:docPart w:val="B3DBC86D2E4941F98DE9B9E87AEB86C5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233D16D5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4841ECC6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79A19E46" w14:textId="77777777" w:rsidR="00137D21" w:rsidRDefault="00137D21" w:rsidP="00F64F7E">
            <w:pPr>
              <w:pStyle w:val="Month"/>
            </w:pPr>
            <w:r>
              <w:lastRenderedPageBreak/>
              <w:t>June</w:t>
            </w:r>
          </w:p>
        </w:tc>
      </w:tr>
      <w:tr w:rsidR="00137D21" w14:paraId="440E379A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24253FD3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41E8472D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077E064" w14:textId="77777777" w:rsidR="00137D21" w:rsidRDefault="00596CE0" w:rsidP="00F64F7E">
            <w:pPr>
              <w:pStyle w:val="Subtitle"/>
            </w:pPr>
            <w:sdt>
              <w:sdtPr>
                <w:id w:val="-973206018"/>
                <w:placeholder>
                  <w:docPart w:val="3D64BC17A5A0420AA60777A8C967CF6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26CB6DF9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06FF6417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0EAF7890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7CB0D43F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C4EB2A9" wp14:editId="2228E7A5">
                  <wp:extent cx="2135697" cy="1480921"/>
                  <wp:effectExtent l="152400" t="190500" r="245745" b="233680"/>
                  <wp:docPr id="17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40636B30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6546B150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40D2B51" w14:textId="77777777" w:rsidR="00137D21" w:rsidRDefault="00596CE0" w:rsidP="00F64F7E">
            <w:pPr>
              <w:pStyle w:val="Title"/>
            </w:pPr>
            <w:sdt>
              <w:sdtPr>
                <w:id w:val="550034539"/>
                <w:placeholder>
                  <w:docPart w:val="9D954803494A44F281123E7391C87774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6843B9C9" w14:textId="77777777" w:rsidR="00137D21" w:rsidRPr="0078527C" w:rsidRDefault="00596CE0" w:rsidP="00F64F7E">
            <w:sdt>
              <w:sdtPr>
                <w:id w:val="1782293902"/>
                <w:placeholder>
                  <w:docPart w:val="0227710B4A24411B96343D95B0579778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093B3B6D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0A663B5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113D8D2" w14:textId="77777777" w:rsidR="00137D21" w:rsidRDefault="00596CE0" w:rsidP="00F64F7E">
            <w:pPr>
              <w:pStyle w:val="Days"/>
            </w:pPr>
            <w:sdt>
              <w:sdtPr>
                <w:id w:val="-1975827285"/>
                <w:placeholder>
                  <w:docPart w:val="F9889D6189BD4C57965C7B56739899B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171B599" w14:textId="77777777" w:rsidR="00137D21" w:rsidRDefault="00596CE0" w:rsidP="00F64F7E">
            <w:pPr>
              <w:pStyle w:val="Days"/>
            </w:pPr>
            <w:sdt>
              <w:sdtPr>
                <w:id w:val="-1633631431"/>
                <w:placeholder>
                  <w:docPart w:val="019F1CE5DA354B42B333387A2EDF145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2508918" w14:textId="77777777" w:rsidR="00137D21" w:rsidRDefault="00596CE0" w:rsidP="00F64F7E">
            <w:pPr>
              <w:pStyle w:val="Days"/>
            </w:pPr>
            <w:sdt>
              <w:sdtPr>
                <w:id w:val="-1054532375"/>
                <w:placeholder>
                  <w:docPart w:val="51F514FAF4EC436CB86C9CA80986DC3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6A847BF" w14:textId="77777777" w:rsidR="00137D21" w:rsidRDefault="00596CE0" w:rsidP="00F64F7E">
            <w:pPr>
              <w:pStyle w:val="Days"/>
            </w:pPr>
            <w:sdt>
              <w:sdtPr>
                <w:id w:val="1408119835"/>
                <w:placeholder>
                  <w:docPart w:val="408A9495DB264B32820E8338D095766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0D51EC3" w14:textId="77777777" w:rsidR="00137D21" w:rsidRDefault="00596CE0" w:rsidP="00F64F7E">
            <w:pPr>
              <w:pStyle w:val="Days"/>
            </w:pPr>
            <w:sdt>
              <w:sdtPr>
                <w:id w:val="1193504277"/>
                <w:placeholder>
                  <w:docPart w:val="B4A1902CFC454519B4904E81DEBD0033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B09F768" w14:textId="77777777" w:rsidR="00137D21" w:rsidRDefault="00596CE0" w:rsidP="00F64F7E">
            <w:pPr>
              <w:pStyle w:val="Days"/>
            </w:pPr>
            <w:sdt>
              <w:sdtPr>
                <w:id w:val="2064912771"/>
                <w:placeholder>
                  <w:docPart w:val="98A385EB9CED444FA09AA8CD7DBBB81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8651F14" w14:textId="77777777" w:rsidR="00137D21" w:rsidRDefault="00596CE0" w:rsidP="00F64F7E">
            <w:pPr>
              <w:pStyle w:val="Days"/>
            </w:pPr>
            <w:sdt>
              <w:sdtPr>
                <w:id w:val="261652466"/>
                <w:placeholder>
                  <w:docPart w:val="5B0C20A28EBC47B5BBA2BBC818553DE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4E32B95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FFB38E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98097C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B084AF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DEEE9E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4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74E0FD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E82F96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6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7679FE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7</w:t>
            </w:r>
          </w:p>
        </w:tc>
      </w:tr>
      <w:tr w:rsidR="00DA398C" w14:paraId="257A238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FD6E6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80AAC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2358F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191E6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B0160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49143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99FC8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4B721F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B2EE3A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6A19A3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6651A4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56C8BD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5FAB1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326BB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5A27D6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14</w:t>
            </w:r>
          </w:p>
        </w:tc>
      </w:tr>
      <w:tr w:rsidR="00DA398C" w14:paraId="6742CE5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9F103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3E081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CA1D3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CFE1A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0FDA1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2EA72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D06F1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7E5B1B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F2217E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FBA25C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90771F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368F9E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307272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A3554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0B8B23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21</w:t>
            </w:r>
          </w:p>
        </w:tc>
      </w:tr>
      <w:tr w:rsidR="00DA398C" w14:paraId="06522C4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DF272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ECBD3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23782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C4C76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22C1D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722B0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E92C3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3FD5DC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7846CE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40FF1D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87D0CD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623D6F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DBB9FD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7B29FA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063A74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28</w:t>
            </w:r>
          </w:p>
        </w:tc>
      </w:tr>
      <w:tr w:rsidR="00DA398C" w14:paraId="469CB5D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03EC9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975CE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D2F44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F278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077F8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B3603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7FDF0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103C0B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F9A559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48F47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D653D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5C23C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D5184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11423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2643C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67D797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0479D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C29BF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E57C4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DCFF0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300CC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66FD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11E4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4A8815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A996D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0B4F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E6725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BE0C1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E1971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6DCF3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B3D2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45B84B2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77AB6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F8118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C4F98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A489C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466EC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15DB0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80A7F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4A2704C2" w14:textId="77777777" w:rsidR="001A74D2" w:rsidRDefault="00596CE0" w:rsidP="001A74D2">
      <w:pPr>
        <w:pStyle w:val="Quote"/>
      </w:pPr>
      <w:sdt>
        <w:sdtPr>
          <w:id w:val="-1898353610"/>
          <w:placeholder>
            <w:docPart w:val="D9D514B0696C4082AC6DFB496C498CD6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55EE6329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1AFCB152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355F102F" w14:textId="77777777" w:rsidR="00137D21" w:rsidRDefault="00137D21" w:rsidP="00137D21">
            <w:pPr>
              <w:pStyle w:val="Month"/>
            </w:pPr>
            <w:r>
              <w:lastRenderedPageBreak/>
              <w:t>July</w:t>
            </w:r>
          </w:p>
        </w:tc>
      </w:tr>
      <w:tr w:rsidR="00137D21" w14:paraId="77317FD8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6B2B4CE3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1988A5F9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41028A83" w14:textId="77777777" w:rsidR="00137D21" w:rsidRDefault="00596CE0" w:rsidP="00F64F7E">
            <w:pPr>
              <w:pStyle w:val="Subtitle"/>
            </w:pPr>
            <w:sdt>
              <w:sdtPr>
                <w:id w:val="-191609905"/>
                <w:placeholder>
                  <w:docPart w:val="3A32F3EA136F4FE48D872DB6A105091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1893FFB8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2A5407E4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74BF85C6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727BF5DC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64B6E4D" wp14:editId="66D32CC7">
                  <wp:extent cx="2135697" cy="1480921"/>
                  <wp:effectExtent l="152400" t="190500" r="245745" b="233680"/>
                  <wp:docPr id="18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288CBAFB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0C606FF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48070D3F" w14:textId="77777777" w:rsidR="00137D21" w:rsidRDefault="00596CE0" w:rsidP="00F64F7E">
            <w:pPr>
              <w:pStyle w:val="Title"/>
            </w:pPr>
            <w:sdt>
              <w:sdtPr>
                <w:id w:val="-1586756415"/>
                <w:placeholder>
                  <w:docPart w:val="78A400EAD2344BACB0AE7CC5AB2715F0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519414F6" w14:textId="77777777" w:rsidR="00137D21" w:rsidRPr="0078527C" w:rsidRDefault="00596CE0" w:rsidP="00F64F7E">
            <w:sdt>
              <w:sdtPr>
                <w:id w:val="-1549983895"/>
                <w:placeholder>
                  <w:docPart w:val="84D114EB78B0488CAF8932DEC629B2AC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38F4F5F6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2B7263A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9EDF624" w14:textId="77777777" w:rsidR="00137D21" w:rsidRDefault="00596CE0" w:rsidP="00F64F7E">
            <w:pPr>
              <w:pStyle w:val="Days"/>
            </w:pPr>
            <w:sdt>
              <w:sdtPr>
                <w:id w:val="1289081179"/>
                <w:placeholder>
                  <w:docPart w:val="DC836317170140A694DB265EA5909C4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9089D70" w14:textId="77777777" w:rsidR="00137D21" w:rsidRDefault="00596CE0" w:rsidP="00F64F7E">
            <w:pPr>
              <w:pStyle w:val="Days"/>
            </w:pPr>
            <w:sdt>
              <w:sdtPr>
                <w:id w:val="-312805908"/>
                <w:placeholder>
                  <w:docPart w:val="01E7910E369149AFB5ED4AD87C9ADB7D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A8CD423" w14:textId="77777777" w:rsidR="00137D21" w:rsidRDefault="00596CE0" w:rsidP="00F64F7E">
            <w:pPr>
              <w:pStyle w:val="Days"/>
            </w:pPr>
            <w:sdt>
              <w:sdtPr>
                <w:id w:val="-1045364064"/>
                <w:placeholder>
                  <w:docPart w:val="B0D99C50C6A24A59B870D2BA6F0D5D0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7B325B1" w14:textId="77777777" w:rsidR="00137D21" w:rsidRDefault="00596CE0" w:rsidP="00F64F7E">
            <w:pPr>
              <w:pStyle w:val="Days"/>
            </w:pPr>
            <w:sdt>
              <w:sdtPr>
                <w:id w:val="128601342"/>
                <w:placeholder>
                  <w:docPart w:val="7DF75C165BD4466DB0355ACD012C3EBB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EB9F57A" w14:textId="77777777" w:rsidR="00137D21" w:rsidRDefault="00596CE0" w:rsidP="00F64F7E">
            <w:pPr>
              <w:pStyle w:val="Days"/>
            </w:pPr>
            <w:sdt>
              <w:sdtPr>
                <w:id w:val="-137187922"/>
                <w:placeholder>
                  <w:docPart w:val="F4C078054A164ED08E1A06255D34826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F0B4507" w14:textId="77777777" w:rsidR="00137D21" w:rsidRDefault="00596CE0" w:rsidP="00F64F7E">
            <w:pPr>
              <w:pStyle w:val="Days"/>
            </w:pPr>
            <w:sdt>
              <w:sdtPr>
                <w:id w:val="1511720641"/>
                <w:placeholder>
                  <w:docPart w:val="FB1CE94E1D8C400BAEC3890FD619528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E63F31D" w14:textId="77777777" w:rsidR="00137D21" w:rsidRDefault="00596CE0" w:rsidP="00F64F7E">
            <w:pPr>
              <w:pStyle w:val="Days"/>
            </w:pPr>
            <w:sdt>
              <w:sdtPr>
                <w:id w:val="1980872241"/>
                <w:placeholder>
                  <w:docPart w:val="7399448AFA8C43E1A0E234815CC72DB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22DCEC8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658F0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2DC4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E9BFAC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6B0D38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E6C7D5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8CE97B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E5F460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5</w:t>
            </w:r>
          </w:p>
        </w:tc>
      </w:tr>
      <w:tr w:rsidR="00DA398C" w14:paraId="0A83539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6BC9B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26724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FB173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B6516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5DADA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DB42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93CF4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3EAEC6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29E925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E219DE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07230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D6B089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3F4313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FCF86E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D38D91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12</w:t>
            </w:r>
          </w:p>
        </w:tc>
      </w:tr>
      <w:tr w:rsidR="00DA398C" w14:paraId="3198A5D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7B5D6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BBA85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35DC9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5D1FB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95AD0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1BDCA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EDD1D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C4CA42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1DDB94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7D8D64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A5F9E3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705B05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60BBAF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0D25EF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74F0F5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19</w:t>
            </w:r>
          </w:p>
        </w:tc>
      </w:tr>
      <w:tr w:rsidR="00DA398C" w14:paraId="4D227FB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4201A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4702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31C22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F270B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DB03C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2DE23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4AF19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FD1904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89D410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994214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88D20F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EF464B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68719B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DB1049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0CBD94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26</w:t>
            </w:r>
          </w:p>
        </w:tc>
      </w:tr>
      <w:tr w:rsidR="00DA398C" w14:paraId="62CACB6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9A13B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F35EC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879F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EFAC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A9F41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066C0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6C0A1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64FFC8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E9DBC1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A02A77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8A0FA4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86DC7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C3E166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AAD3A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879AF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7785D2C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96720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A11A8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82CE4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2F9C6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911BB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E17A6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216E0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7C8AA4E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F357B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79997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025A9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59B78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E1C49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4021A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572DF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1B84027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E54C1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A6143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62121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5CD83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DFAA5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96CF2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96F00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326007C5" w14:textId="77777777" w:rsidR="001A74D2" w:rsidRDefault="00596CE0" w:rsidP="001A74D2">
      <w:pPr>
        <w:pStyle w:val="Quote"/>
      </w:pPr>
      <w:sdt>
        <w:sdtPr>
          <w:id w:val="1666890096"/>
          <w:placeholder>
            <w:docPart w:val="D36A078E4DA94CD08B6F36DC135069AE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2916D74D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1755E66A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6C4E6A6E" w14:textId="77777777" w:rsidR="00137D21" w:rsidRDefault="00137D21" w:rsidP="00F64F7E">
            <w:pPr>
              <w:pStyle w:val="Month"/>
            </w:pPr>
            <w:r>
              <w:lastRenderedPageBreak/>
              <w:t>August</w:t>
            </w:r>
          </w:p>
        </w:tc>
      </w:tr>
      <w:tr w:rsidR="00137D21" w14:paraId="0B28BE41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55752C13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6279A56B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351785ED" w14:textId="77777777" w:rsidR="00137D21" w:rsidRDefault="00596CE0" w:rsidP="00F64F7E">
            <w:pPr>
              <w:pStyle w:val="Subtitle"/>
            </w:pPr>
            <w:sdt>
              <w:sdtPr>
                <w:id w:val="-790274887"/>
                <w:placeholder>
                  <w:docPart w:val="EE30B01D4FBE4F65A568E458DBD20FD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07499898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6FCBEF48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7DA78F32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202D5CB0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E69BFF5" wp14:editId="49F608E6">
                  <wp:extent cx="2135697" cy="1480921"/>
                  <wp:effectExtent l="152400" t="190500" r="245745" b="233680"/>
                  <wp:docPr id="19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203C92B4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2D6FABBA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301BD45D" w14:textId="77777777" w:rsidR="00137D21" w:rsidRDefault="00596CE0" w:rsidP="00F64F7E">
            <w:pPr>
              <w:pStyle w:val="Title"/>
            </w:pPr>
            <w:sdt>
              <w:sdtPr>
                <w:id w:val="-1981915632"/>
                <w:placeholder>
                  <w:docPart w:val="A6E141C21F104D758060AA85D0568E1F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36AECCCD" w14:textId="77777777" w:rsidR="00137D21" w:rsidRPr="0078527C" w:rsidRDefault="00596CE0" w:rsidP="00F64F7E">
            <w:sdt>
              <w:sdtPr>
                <w:id w:val="-736780199"/>
                <w:placeholder>
                  <w:docPart w:val="841484B57D8E4AC5BA70045B4E59E2DF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6AF3A638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156F083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ED4CDA5" w14:textId="77777777" w:rsidR="00137D21" w:rsidRDefault="00596CE0" w:rsidP="00F64F7E">
            <w:pPr>
              <w:pStyle w:val="Days"/>
            </w:pPr>
            <w:sdt>
              <w:sdtPr>
                <w:id w:val="-781489369"/>
                <w:placeholder>
                  <w:docPart w:val="C4E93753D8BA49C3ADD84BE6A265357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4E20D01" w14:textId="77777777" w:rsidR="00137D21" w:rsidRDefault="00596CE0" w:rsidP="00F64F7E">
            <w:pPr>
              <w:pStyle w:val="Days"/>
            </w:pPr>
            <w:sdt>
              <w:sdtPr>
                <w:id w:val="592897343"/>
                <w:placeholder>
                  <w:docPart w:val="D01BEA74DDDA4FA99F5E3BEF6541E073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F19C5F0" w14:textId="77777777" w:rsidR="00137D21" w:rsidRDefault="00596CE0" w:rsidP="00F64F7E">
            <w:pPr>
              <w:pStyle w:val="Days"/>
            </w:pPr>
            <w:sdt>
              <w:sdtPr>
                <w:id w:val="-5829758"/>
                <w:placeholder>
                  <w:docPart w:val="62EE5B9678AD40FE988F89E2475B632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ACB7B94" w14:textId="77777777" w:rsidR="00137D21" w:rsidRDefault="00596CE0" w:rsidP="00F64F7E">
            <w:pPr>
              <w:pStyle w:val="Days"/>
            </w:pPr>
            <w:sdt>
              <w:sdtPr>
                <w:id w:val="-1174807778"/>
                <w:placeholder>
                  <w:docPart w:val="E7272DB1E2C944BDBDC35C6EBF995AA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B50AC1E" w14:textId="77777777" w:rsidR="00137D21" w:rsidRDefault="00596CE0" w:rsidP="00F64F7E">
            <w:pPr>
              <w:pStyle w:val="Days"/>
            </w:pPr>
            <w:sdt>
              <w:sdtPr>
                <w:id w:val="1992519304"/>
                <w:placeholder>
                  <w:docPart w:val="8F3D0A0F695E4E09BC4E320B06AAC2C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0E7BC16" w14:textId="77777777" w:rsidR="00137D21" w:rsidRDefault="00596CE0" w:rsidP="00F64F7E">
            <w:pPr>
              <w:pStyle w:val="Days"/>
            </w:pPr>
            <w:sdt>
              <w:sdtPr>
                <w:id w:val="-1337911634"/>
                <w:placeholder>
                  <w:docPart w:val="E67BAF374CE9486C8A110860E101C8D5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52772E1" w14:textId="77777777" w:rsidR="00137D21" w:rsidRDefault="00596CE0" w:rsidP="00F64F7E">
            <w:pPr>
              <w:pStyle w:val="Days"/>
            </w:pPr>
            <w:sdt>
              <w:sdtPr>
                <w:id w:val="1810663090"/>
                <w:placeholder>
                  <w:docPart w:val="F18C377B0AC64F6CB45CF37D571BC5C4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0ED0B7E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9BF89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9C3F9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40B7C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D66BF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F8982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F1FD90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995EA5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</w:t>
            </w:r>
          </w:p>
        </w:tc>
      </w:tr>
      <w:tr w:rsidR="00DA398C" w14:paraId="37CC542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2C228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36BBA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C9477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C66AC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FA4A8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08E8F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DF1F9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6C7BB6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C523A7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F57C16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A6173C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D617F6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6216E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1664C6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250899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9</w:t>
            </w:r>
          </w:p>
        </w:tc>
      </w:tr>
      <w:tr w:rsidR="00DA398C" w14:paraId="49EF5B4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6D7F4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B913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1C930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41E52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02344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9BAF4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A1095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7544E9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8E1140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38CF9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81B48B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F811A9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CA6014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D4B762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8BF575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16</w:t>
            </w:r>
          </w:p>
        </w:tc>
      </w:tr>
      <w:tr w:rsidR="00DA398C" w14:paraId="399B792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57BC7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E5F14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65242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28C85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9A288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1210C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1B33B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E42061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8485B2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09C90B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727A7F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D22943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85C1FC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6FC7CB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50C27D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23</w:t>
            </w:r>
          </w:p>
        </w:tc>
      </w:tr>
      <w:tr w:rsidR="00DA398C" w14:paraId="136ED85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F12BB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264F7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C34F1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BEDEE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7B30A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06F2A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97C5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6428F7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6E606D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76067C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E38CD0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9DEDE1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BB9884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D7009C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3F0F81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30</w:t>
            </w:r>
          </w:p>
        </w:tc>
      </w:tr>
      <w:tr w:rsidR="00DA398C" w14:paraId="09374FD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87C77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FCE3C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BAE2D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9D66F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84CEA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F9A9E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F6C6D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D8CD01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FDEEBA" w14:textId="77777777" w:rsidR="00DA398C" w:rsidRDefault="00DA398C" w:rsidP="00DA398C">
            <w:pPr>
              <w:pStyle w:val="Dates"/>
              <w:rPr>
                <w:noProof/>
              </w:rPr>
            </w:pPr>
            <w:r>
              <w:rPr>
                <w:noProof/>
              </w:rPr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BC1B5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71437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36709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8B3A5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48CB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B4EA4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4A8C0F1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1870A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A59BA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50C39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6D1A2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90316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C3952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3DF27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7A2B6D85" w14:textId="77777777" w:rsidR="001A74D2" w:rsidRDefault="00596CE0" w:rsidP="001A74D2">
      <w:pPr>
        <w:pStyle w:val="Quote"/>
      </w:pPr>
      <w:sdt>
        <w:sdtPr>
          <w:id w:val="1009265884"/>
          <w:placeholder>
            <w:docPart w:val="F50027FFBCEF434AB47E8DC57C54A6C4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6F157FCC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49AF8AA3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26D4B850" w14:textId="77777777" w:rsidR="00137D21" w:rsidRDefault="00F64F7E" w:rsidP="00F64F7E">
            <w:pPr>
              <w:pStyle w:val="Month"/>
            </w:pPr>
            <w:r>
              <w:lastRenderedPageBreak/>
              <w:t>September</w:t>
            </w:r>
          </w:p>
        </w:tc>
      </w:tr>
      <w:tr w:rsidR="00137D21" w14:paraId="691E3829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6E66642E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686CBB90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475D7C0C" w14:textId="77777777" w:rsidR="00137D21" w:rsidRDefault="00596CE0" w:rsidP="00F64F7E">
            <w:pPr>
              <w:pStyle w:val="Subtitle"/>
            </w:pPr>
            <w:sdt>
              <w:sdtPr>
                <w:id w:val="-1049913238"/>
                <w:placeholder>
                  <w:docPart w:val="3594DFE064FA4BE6B14AB0F13EDE025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012D7877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2E647009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5E2AD240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2BD0B7F2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EC032CC" wp14:editId="2E69B4BF">
                  <wp:extent cx="2135697" cy="1480921"/>
                  <wp:effectExtent l="152400" t="190500" r="245745" b="233680"/>
                  <wp:docPr id="20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48D8CBBD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8730D86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00DAB28A" w14:textId="77777777" w:rsidR="00137D21" w:rsidRDefault="00596CE0" w:rsidP="00F64F7E">
            <w:pPr>
              <w:pStyle w:val="Title"/>
            </w:pPr>
            <w:sdt>
              <w:sdtPr>
                <w:id w:val="-2075201417"/>
                <w:placeholder>
                  <w:docPart w:val="B64BCD0E70E642AAB58D769DC4688BD8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61000371" w14:textId="77777777" w:rsidR="00137D21" w:rsidRPr="0078527C" w:rsidRDefault="00596CE0" w:rsidP="00F64F7E">
            <w:sdt>
              <w:sdtPr>
                <w:id w:val="2065372691"/>
                <w:placeholder>
                  <w:docPart w:val="376440C6812645AEAA83AA1B3DA2DCC8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5890DF71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77F8731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00CFBC2" w14:textId="77777777" w:rsidR="00137D21" w:rsidRDefault="00596CE0" w:rsidP="00F64F7E">
            <w:pPr>
              <w:pStyle w:val="Days"/>
            </w:pPr>
            <w:sdt>
              <w:sdtPr>
                <w:id w:val="671306592"/>
                <w:placeholder>
                  <w:docPart w:val="23859159B41D4B09941CC55196A15EA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D23231C" w14:textId="77777777" w:rsidR="00137D21" w:rsidRDefault="00596CE0" w:rsidP="00F64F7E">
            <w:pPr>
              <w:pStyle w:val="Days"/>
            </w:pPr>
            <w:sdt>
              <w:sdtPr>
                <w:id w:val="-812723994"/>
                <w:placeholder>
                  <w:docPart w:val="A8D2DFC05811435FB9DB8B090F9C802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806B6A6" w14:textId="77777777" w:rsidR="00137D21" w:rsidRDefault="00596CE0" w:rsidP="00F64F7E">
            <w:pPr>
              <w:pStyle w:val="Days"/>
            </w:pPr>
            <w:sdt>
              <w:sdtPr>
                <w:id w:val="1843501560"/>
                <w:placeholder>
                  <w:docPart w:val="EC815F772C734039AACBC0703F62404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499D11A" w14:textId="77777777" w:rsidR="00137D21" w:rsidRDefault="00596CE0" w:rsidP="00F64F7E">
            <w:pPr>
              <w:pStyle w:val="Days"/>
            </w:pPr>
            <w:sdt>
              <w:sdtPr>
                <w:id w:val="592896417"/>
                <w:placeholder>
                  <w:docPart w:val="F74211E5CDC74C4FAC0B3FCABD5C1B6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BF7A144" w14:textId="77777777" w:rsidR="00137D21" w:rsidRDefault="00596CE0" w:rsidP="00F64F7E">
            <w:pPr>
              <w:pStyle w:val="Days"/>
            </w:pPr>
            <w:sdt>
              <w:sdtPr>
                <w:id w:val="1449279033"/>
                <w:placeholder>
                  <w:docPart w:val="6AC334502F834C589A84E431A42857E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5F2B135" w14:textId="77777777" w:rsidR="00137D21" w:rsidRDefault="00596CE0" w:rsidP="00F64F7E">
            <w:pPr>
              <w:pStyle w:val="Days"/>
            </w:pPr>
            <w:sdt>
              <w:sdtPr>
                <w:id w:val="1503236000"/>
                <w:placeholder>
                  <w:docPart w:val="46A653942E6346888462D33F5B567E2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A84E957" w14:textId="77777777" w:rsidR="00137D21" w:rsidRDefault="00596CE0" w:rsidP="00F64F7E">
            <w:pPr>
              <w:pStyle w:val="Days"/>
            </w:pPr>
            <w:sdt>
              <w:sdtPr>
                <w:id w:val="1495909446"/>
                <w:placeholder>
                  <w:docPart w:val="3CF230805823463FA01D045E7BD3531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3110001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6413F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5DF59E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A48BE8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98377F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3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95D27D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B8C69A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A7B679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6</w:t>
            </w:r>
          </w:p>
        </w:tc>
      </w:tr>
      <w:tr w:rsidR="00DA398C" w14:paraId="6668F8C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E0852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6089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89A70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D9E2A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DA01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89D83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378EA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9F9FE9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1DEA00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A6E2CE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57ECC1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225B85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1DA1A8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CF878B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8FAD58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13</w:t>
            </w:r>
          </w:p>
        </w:tc>
      </w:tr>
      <w:tr w:rsidR="00DA398C" w14:paraId="298EDB5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A961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FCA99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0270A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A880F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6997A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EC5DA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D1A40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29BA75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816C00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191C35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5BFFCA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709664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46420A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602698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B54819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20</w:t>
            </w:r>
          </w:p>
        </w:tc>
      </w:tr>
      <w:tr w:rsidR="00DA398C" w14:paraId="68F68F3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70BB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D64C7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40035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CDDEF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EFEEA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A2F0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00BA4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5F697B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E0A930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C77479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CC1E39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B0497F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007057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E2A653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13AD92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27</w:t>
            </w:r>
          </w:p>
        </w:tc>
      </w:tr>
      <w:tr w:rsidR="00DA398C" w14:paraId="0D9E649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2689D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81DDF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2CE15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CD783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896C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1591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6C30F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45C4DA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86DDF0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FD002E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FC9CD6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19731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611F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0D211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BC06C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47ED4C9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1B6E8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6B5A9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7EA21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1CA99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A2D4E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CE93F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0F098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337E195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A13BA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7AC2A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8B192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4FB5E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01E0C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1993F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4EBB8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1D9B209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9F07E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FE247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C8FDD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BFAFA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C32FA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08063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E4339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633EDFD4" w14:textId="77777777" w:rsidR="001A74D2" w:rsidRDefault="00596CE0" w:rsidP="001A74D2">
      <w:pPr>
        <w:pStyle w:val="Quote"/>
      </w:pPr>
      <w:sdt>
        <w:sdtPr>
          <w:id w:val="-92944331"/>
          <w:placeholder>
            <w:docPart w:val="27986FCE506F412C81877E284EA0EE9D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7E1DBC13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0941168F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55C532F7" w14:textId="77777777" w:rsidR="00F64F7E" w:rsidRDefault="00F64F7E" w:rsidP="00F64F7E">
            <w:pPr>
              <w:pStyle w:val="Month"/>
            </w:pPr>
            <w:r>
              <w:lastRenderedPageBreak/>
              <w:t>October</w:t>
            </w:r>
          </w:p>
        </w:tc>
      </w:tr>
      <w:tr w:rsidR="00F64F7E" w14:paraId="436B02A4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210B23D9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715F7CB1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B511A00" w14:textId="77777777" w:rsidR="00F64F7E" w:rsidRDefault="00596CE0" w:rsidP="00F64F7E">
            <w:pPr>
              <w:pStyle w:val="Subtitle"/>
            </w:pPr>
            <w:sdt>
              <w:sdtPr>
                <w:id w:val="281160105"/>
                <w:placeholder>
                  <w:docPart w:val="EBC47327AF0E4C2690DBE862FB893441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683ED8C6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773F7487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58666457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6B243CD6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847C7F3" wp14:editId="64CE7078">
                  <wp:extent cx="2135697" cy="1480921"/>
                  <wp:effectExtent l="152400" t="190500" r="245745" b="233680"/>
                  <wp:docPr id="21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60BACC3C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E0F07A9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31A5AF2B" w14:textId="77777777" w:rsidR="00F64F7E" w:rsidRDefault="00596CE0" w:rsidP="00F64F7E">
            <w:pPr>
              <w:pStyle w:val="Title"/>
            </w:pPr>
            <w:sdt>
              <w:sdtPr>
                <w:id w:val="-2119822466"/>
                <w:placeholder>
                  <w:docPart w:val="3C8BA10E8A3E42D98A0A5999A00F4490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3C3DD71E" w14:textId="77777777" w:rsidR="00F64F7E" w:rsidRPr="0078527C" w:rsidRDefault="00596CE0" w:rsidP="00F64F7E">
            <w:sdt>
              <w:sdtPr>
                <w:id w:val="449058424"/>
                <w:placeholder>
                  <w:docPart w:val="2337BF21DBB54B51977E28EB69E26F16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2B727337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02FBBB8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93A1008" w14:textId="77777777" w:rsidR="00F64F7E" w:rsidRDefault="00596CE0" w:rsidP="00F64F7E">
            <w:pPr>
              <w:pStyle w:val="Days"/>
            </w:pPr>
            <w:sdt>
              <w:sdtPr>
                <w:id w:val="1403173083"/>
                <w:placeholder>
                  <w:docPart w:val="32ECB16A024044619B1F7FDD388F8853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385F4DF" w14:textId="77777777" w:rsidR="00F64F7E" w:rsidRDefault="00596CE0" w:rsidP="00F64F7E">
            <w:pPr>
              <w:pStyle w:val="Days"/>
            </w:pPr>
            <w:sdt>
              <w:sdtPr>
                <w:id w:val="505401177"/>
                <w:placeholder>
                  <w:docPart w:val="625D1BD724B746BC8D9C54AF10722B4A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50FF37F" w14:textId="77777777" w:rsidR="00F64F7E" w:rsidRDefault="00596CE0" w:rsidP="00F64F7E">
            <w:pPr>
              <w:pStyle w:val="Days"/>
            </w:pPr>
            <w:sdt>
              <w:sdtPr>
                <w:id w:val="-483856160"/>
                <w:placeholder>
                  <w:docPart w:val="DAB87D4C9485411EAA6DE226F7793A49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FFCF281" w14:textId="77777777" w:rsidR="00F64F7E" w:rsidRDefault="00596CE0" w:rsidP="00F64F7E">
            <w:pPr>
              <w:pStyle w:val="Days"/>
            </w:pPr>
            <w:sdt>
              <w:sdtPr>
                <w:id w:val="747229367"/>
                <w:placeholder>
                  <w:docPart w:val="681FA2F8735C4A7F9CE0A24ECA067E2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5F00E83" w14:textId="77777777" w:rsidR="00F64F7E" w:rsidRDefault="00596CE0" w:rsidP="00F64F7E">
            <w:pPr>
              <w:pStyle w:val="Days"/>
            </w:pPr>
            <w:sdt>
              <w:sdtPr>
                <w:id w:val="1494838180"/>
                <w:placeholder>
                  <w:docPart w:val="63897A02C8FF4E7D87A5FDA7098122B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56994A6" w14:textId="77777777" w:rsidR="00F64F7E" w:rsidRDefault="00596CE0" w:rsidP="00F64F7E">
            <w:pPr>
              <w:pStyle w:val="Days"/>
            </w:pPr>
            <w:sdt>
              <w:sdtPr>
                <w:id w:val="-1042437958"/>
                <w:placeholder>
                  <w:docPart w:val="F167DF5A8820431DAC37CE55E26111B6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E789512" w14:textId="77777777" w:rsidR="00F64F7E" w:rsidRDefault="00596CE0" w:rsidP="00F64F7E">
            <w:pPr>
              <w:pStyle w:val="Days"/>
            </w:pPr>
            <w:sdt>
              <w:sdtPr>
                <w:id w:val="1137604804"/>
                <w:placeholder>
                  <w:docPart w:val="F42C34BB8CB6489C872DB6E6106D484C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7D8D8A7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567B7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CB786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D5B3D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605AED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8D158F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80D229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0B461C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4</w:t>
            </w:r>
          </w:p>
        </w:tc>
      </w:tr>
      <w:tr w:rsidR="00DA398C" w14:paraId="7103E41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06FA5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BD905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56A20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92091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743D9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6C334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F73D9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AD80F6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520C57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B03243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84E0D8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B2BAA1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AE6537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DC7B3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92D3E8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11</w:t>
            </w:r>
          </w:p>
        </w:tc>
      </w:tr>
      <w:tr w:rsidR="00DA398C" w14:paraId="1568C45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D384A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95219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372BD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99027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FF52C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17E08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0D906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413664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3FFA31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6E0E6F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2C69B5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DFECC3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8AF4E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E1B900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831D9A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18</w:t>
            </w:r>
          </w:p>
        </w:tc>
      </w:tr>
      <w:tr w:rsidR="00DA398C" w14:paraId="65F3D83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486B2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4335B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71A8F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6CF27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9F738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2120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D92F2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E4DC98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BACB63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197625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D659D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412BE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3E097F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FF190B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706E8D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25</w:t>
            </w:r>
          </w:p>
        </w:tc>
      </w:tr>
      <w:tr w:rsidR="00DA398C" w14:paraId="6FEE480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3808C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B5532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447E2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A8567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08F0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F8F16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52C8C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02C785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4D8D0F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293690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1F2267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77BF6F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F7BC05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F4FC95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8AC82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5234589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10D5E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EBD3C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27EAE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6BA4EB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A28EA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47A13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00A12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6A40C9E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38AFB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B9E52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991C06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D512FB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460A5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0684D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22130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5FB9031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8FC03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CE21D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F5653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37B6E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6FCAC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C3037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69D26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57B8958C" w14:textId="77777777" w:rsidR="001A74D2" w:rsidRDefault="00596CE0" w:rsidP="001A74D2">
      <w:pPr>
        <w:pStyle w:val="Quote"/>
      </w:pPr>
      <w:sdt>
        <w:sdtPr>
          <w:id w:val="2064749667"/>
          <w:placeholder>
            <w:docPart w:val="38F6B10CA62B4FC6B6140EDBFBAF34A9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5F4DEFED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5CCEC3D6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4BFA4FA8" w14:textId="77777777" w:rsidR="00F64F7E" w:rsidRDefault="00F64F7E" w:rsidP="00F64F7E">
            <w:pPr>
              <w:pStyle w:val="Month"/>
            </w:pPr>
            <w:r>
              <w:lastRenderedPageBreak/>
              <w:t>November</w:t>
            </w:r>
          </w:p>
        </w:tc>
      </w:tr>
      <w:tr w:rsidR="00F64F7E" w14:paraId="2654236C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033BC07D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16D2C1D7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04DFBFEE" w14:textId="77777777" w:rsidR="00F64F7E" w:rsidRDefault="00596CE0" w:rsidP="00F64F7E">
            <w:pPr>
              <w:pStyle w:val="Subtitle"/>
            </w:pPr>
            <w:sdt>
              <w:sdtPr>
                <w:id w:val="1747917881"/>
                <w:placeholder>
                  <w:docPart w:val="AAFB7F7ED5364787B7DBFC8E2143ECD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738E7B0F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2E63074F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281C3000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5C6A42B8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EBD9877" wp14:editId="2A8EE426">
                  <wp:extent cx="2135697" cy="1480921"/>
                  <wp:effectExtent l="152400" t="190500" r="245745" b="233680"/>
                  <wp:docPr id="22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18CB3FFA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3C13F612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4D3E1AF" w14:textId="77777777" w:rsidR="00F64F7E" w:rsidRDefault="00596CE0" w:rsidP="00F64F7E">
            <w:pPr>
              <w:pStyle w:val="Title"/>
            </w:pPr>
            <w:sdt>
              <w:sdtPr>
                <w:id w:val="359945180"/>
                <w:placeholder>
                  <w:docPart w:val="795C3FA3AE6C4C13806D41B5F6BF31D4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2F85EBEA" w14:textId="77777777" w:rsidR="00F64F7E" w:rsidRPr="0078527C" w:rsidRDefault="00596CE0" w:rsidP="00F64F7E">
            <w:sdt>
              <w:sdtPr>
                <w:id w:val="1778442825"/>
                <w:placeholder>
                  <w:docPart w:val="14903D6E00284A739417201EBB12B0F7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3FB834B8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20D4252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8621816" w14:textId="77777777" w:rsidR="00F64F7E" w:rsidRDefault="00596CE0" w:rsidP="00F64F7E">
            <w:pPr>
              <w:pStyle w:val="Days"/>
            </w:pPr>
            <w:sdt>
              <w:sdtPr>
                <w:id w:val="-2095614073"/>
                <w:placeholder>
                  <w:docPart w:val="A5030AA49BF3424DA9FA54E83CA3D314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642DBA8" w14:textId="77777777" w:rsidR="00F64F7E" w:rsidRDefault="00596CE0" w:rsidP="00F64F7E">
            <w:pPr>
              <w:pStyle w:val="Days"/>
            </w:pPr>
            <w:sdt>
              <w:sdtPr>
                <w:id w:val="-977446766"/>
                <w:placeholder>
                  <w:docPart w:val="D6F71B089A6B4731A34FF17A6BA4EEB9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DF1A9CC" w14:textId="77777777" w:rsidR="00F64F7E" w:rsidRDefault="00596CE0" w:rsidP="00F64F7E">
            <w:pPr>
              <w:pStyle w:val="Days"/>
            </w:pPr>
            <w:sdt>
              <w:sdtPr>
                <w:id w:val="529913134"/>
                <w:placeholder>
                  <w:docPart w:val="8A6D22C47F544758A173D5D2E77FC4F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B0BFB5C" w14:textId="77777777" w:rsidR="00F64F7E" w:rsidRDefault="00596CE0" w:rsidP="00F64F7E">
            <w:pPr>
              <w:pStyle w:val="Days"/>
            </w:pPr>
            <w:sdt>
              <w:sdtPr>
                <w:id w:val="-1314336062"/>
                <w:placeholder>
                  <w:docPart w:val="C58154E2D1FA4C028D4AA067AA1C0953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5B6C2D3" w14:textId="77777777" w:rsidR="00F64F7E" w:rsidRDefault="00596CE0" w:rsidP="00F64F7E">
            <w:pPr>
              <w:pStyle w:val="Days"/>
            </w:pPr>
            <w:sdt>
              <w:sdtPr>
                <w:id w:val="-1000261901"/>
                <w:placeholder>
                  <w:docPart w:val="7916981F9082428FBE37AE50E2DE8F4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F5D00A7" w14:textId="77777777" w:rsidR="00F64F7E" w:rsidRDefault="00596CE0" w:rsidP="00F64F7E">
            <w:pPr>
              <w:pStyle w:val="Days"/>
            </w:pPr>
            <w:sdt>
              <w:sdtPr>
                <w:id w:val="1509641470"/>
                <w:placeholder>
                  <w:docPart w:val="12BE9829617E4AE78BEDD0B91338AC7A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DEEE502" w14:textId="77777777" w:rsidR="00F64F7E" w:rsidRDefault="00596CE0" w:rsidP="00F64F7E">
            <w:pPr>
              <w:pStyle w:val="Days"/>
            </w:pPr>
            <w:sdt>
              <w:sdtPr>
                <w:id w:val="-213043095"/>
                <w:placeholder>
                  <w:docPart w:val="67197E430BF6447A9039F72C1EF79CAD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31A910A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A19E6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45FA4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A060F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B4F3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F79E3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7D3D7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AB820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</w:t>
            </w:r>
          </w:p>
        </w:tc>
      </w:tr>
      <w:tr w:rsidR="00DA398C" w14:paraId="5E8F6B1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F1A28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F4DB2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8927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C82D2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78F08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B16B0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64A8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8F90FA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0B2013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DA5BE2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03C4E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A640B8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0D820C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42F0D6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1DF97E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8</w:t>
            </w:r>
          </w:p>
        </w:tc>
      </w:tr>
      <w:tr w:rsidR="00DA398C" w14:paraId="18537E5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DA0D1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35C94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77AE6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6A07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9B483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2E4F2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A0727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FFE144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22C445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D05DCA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AAD63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E9C36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FAB0DE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601C0C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20EBA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15</w:t>
            </w:r>
          </w:p>
        </w:tc>
      </w:tr>
      <w:tr w:rsidR="00DA398C" w14:paraId="1F39992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5DC09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B31D6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7CC9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37B5C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4576A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E592C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3B9E6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AB1988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B5EAE9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01DE81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C19B4F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6FF222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A8A56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DED402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7849B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22</w:t>
            </w:r>
          </w:p>
        </w:tc>
      </w:tr>
      <w:tr w:rsidR="00DA398C" w14:paraId="5F17858B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3618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4CAC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8D5F9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98925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3240C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ED2A2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76012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3FDD8B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6B04CF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A42E79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97B76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644716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07C7D8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8A93C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54A2FE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29</w:t>
            </w:r>
          </w:p>
        </w:tc>
      </w:tr>
      <w:tr w:rsidR="00DA398C" w14:paraId="6F8BC35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6FDA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29705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C6B3B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E9104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215DD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1AC65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38F13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C21B7B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D1EF6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DABDC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B04AD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3342F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9CCE0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99BE2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20106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62D958D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91330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5F8E0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D961E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8D214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4346B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FD8A3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AD2E6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473217E2" w14:textId="77777777" w:rsidR="001A74D2" w:rsidRDefault="00596CE0" w:rsidP="001A74D2">
      <w:pPr>
        <w:pStyle w:val="Quote"/>
      </w:pPr>
      <w:sdt>
        <w:sdtPr>
          <w:id w:val="1675215931"/>
          <w:placeholder>
            <w:docPart w:val="04B5D4F474364659AAE9CCC84187834D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67CB0287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41D4C30B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722CF58B" w14:textId="77777777" w:rsidR="00F64F7E" w:rsidRDefault="00F64F7E" w:rsidP="00F64F7E">
            <w:pPr>
              <w:pStyle w:val="Month"/>
            </w:pPr>
            <w:r>
              <w:lastRenderedPageBreak/>
              <w:t>December</w:t>
            </w:r>
          </w:p>
        </w:tc>
      </w:tr>
      <w:tr w:rsidR="00F64F7E" w14:paraId="54CB3E62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1A4B460E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6D18F05C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14251164" w14:textId="77777777" w:rsidR="00F64F7E" w:rsidRDefault="00596CE0" w:rsidP="00F64F7E">
            <w:pPr>
              <w:pStyle w:val="Subtitle"/>
            </w:pPr>
            <w:sdt>
              <w:sdtPr>
                <w:id w:val="612557982"/>
                <w:placeholder>
                  <w:docPart w:val="CD44E195598F4F5EB46574CE669672D5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337C51F3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70C9DAC0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0AD9F628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66C5207D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6D35441" wp14:editId="34542246">
                  <wp:extent cx="2135697" cy="1480921"/>
                  <wp:effectExtent l="152400" t="190500" r="245745" b="233680"/>
                  <wp:docPr id="23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00F53A4C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3609864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BC3083F" w14:textId="77777777" w:rsidR="00F64F7E" w:rsidRDefault="00596CE0" w:rsidP="00F64F7E">
            <w:pPr>
              <w:pStyle w:val="Title"/>
            </w:pPr>
            <w:sdt>
              <w:sdtPr>
                <w:id w:val="-219369257"/>
                <w:placeholder>
                  <w:docPart w:val="C0F8F9FCD27B4832B06ED1DD1A0C448A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34204383" w14:textId="77777777" w:rsidR="00F64F7E" w:rsidRPr="0078527C" w:rsidRDefault="00596CE0" w:rsidP="00F64F7E">
            <w:sdt>
              <w:sdtPr>
                <w:id w:val="-1851175642"/>
                <w:placeholder>
                  <w:docPart w:val="9F9BE14998A6405590A181E9516F5A9A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54CABE59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74E3257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ACA208B" w14:textId="77777777" w:rsidR="00F64F7E" w:rsidRDefault="00596CE0" w:rsidP="00F64F7E">
            <w:pPr>
              <w:pStyle w:val="Days"/>
            </w:pPr>
            <w:sdt>
              <w:sdtPr>
                <w:id w:val="-266695043"/>
                <w:placeholder>
                  <w:docPart w:val="CA4036C017EF4248BDC713195387A43C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74F5169" w14:textId="77777777" w:rsidR="00F64F7E" w:rsidRDefault="00596CE0" w:rsidP="00F64F7E">
            <w:pPr>
              <w:pStyle w:val="Days"/>
            </w:pPr>
            <w:sdt>
              <w:sdtPr>
                <w:id w:val="-1640406243"/>
                <w:placeholder>
                  <w:docPart w:val="4DBD4C8421F545FBB9F84BD46219269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8F2F113" w14:textId="77777777" w:rsidR="00F64F7E" w:rsidRDefault="00596CE0" w:rsidP="00F64F7E">
            <w:pPr>
              <w:pStyle w:val="Days"/>
            </w:pPr>
            <w:sdt>
              <w:sdtPr>
                <w:id w:val="-1682418680"/>
                <w:placeholder>
                  <w:docPart w:val="51BDC6AA6EF54ADC93AF7E5FB7B423D6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B174E20" w14:textId="77777777" w:rsidR="00F64F7E" w:rsidRDefault="00596CE0" w:rsidP="00F64F7E">
            <w:pPr>
              <w:pStyle w:val="Days"/>
            </w:pPr>
            <w:sdt>
              <w:sdtPr>
                <w:id w:val="306141413"/>
                <w:placeholder>
                  <w:docPart w:val="691F1763AAF2426F9F3105B437BF5D6D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81D14DD" w14:textId="77777777" w:rsidR="00F64F7E" w:rsidRDefault="00596CE0" w:rsidP="00F64F7E">
            <w:pPr>
              <w:pStyle w:val="Days"/>
            </w:pPr>
            <w:sdt>
              <w:sdtPr>
                <w:id w:val="-1826659932"/>
                <w:placeholder>
                  <w:docPart w:val="68A7DD9E3BD2427E9FD6E54AEF55EBAD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EB64A37" w14:textId="77777777" w:rsidR="00F64F7E" w:rsidRDefault="00596CE0" w:rsidP="00F64F7E">
            <w:pPr>
              <w:pStyle w:val="Days"/>
            </w:pPr>
            <w:sdt>
              <w:sdtPr>
                <w:id w:val="862634711"/>
                <w:placeholder>
                  <w:docPart w:val="26F2BF83C11E451CAD1F30B336E4CAEC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249D0FC" w14:textId="77777777" w:rsidR="00F64F7E" w:rsidRDefault="00596CE0" w:rsidP="00F64F7E">
            <w:pPr>
              <w:pStyle w:val="Days"/>
            </w:pPr>
            <w:sdt>
              <w:sdtPr>
                <w:id w:val="593298852"/>
                <w:placeholder>
                  <w:docPart w:val="E2F69E457F754283BC4C667EF7C1DCE4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5A6E3FB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204E5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6A6E31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12410A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56048F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F9B950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472A53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2F7A29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6</w:t>
            </w:r>
          </w:p>
        </w:tc>
      </w:tr>
      <w:tr w:rsidR="00DA398C" w14:paraId="1C867D8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8F8B5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E0D74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B0913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C0E36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E16F4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77478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007B4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A0F7CB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8B88D9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0DEBFB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2305D5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A3636A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29CBB4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787C0C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3BD964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13</w:t>
            </w:r>
          </w:p>
        </w:tc>
      </w:tr>
      <w:tr w:rsidR="00DA398C" w14:paraId="1671A84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30327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0D3C9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D9AD7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E094C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B9963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C4FE6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61366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3F5E91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515395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003FEA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A0C41B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902051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349B78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3D0E7B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614DE4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20</w:t>
            </w:r>
          </w:p>
        </w:tc>
      </w:tr>
      <w:tr w:rsidR="00DA398C" w14:paraId="536FBA9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FADE5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31373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1FA02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50D9D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C1810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80537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0EFF9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20791B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551270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B10A48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E463D1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D63439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9E4CBE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F2ED4A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8608AC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27</w:t>
            </w:r>
          </w:p>
        </w:tc>
      </w:tr>
      <w:tr w:rsidR="00DA398C" w14:paraId="52197D8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6CF9A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B2917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82C67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03927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17195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3473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2DAB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BACE29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F0B1A1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DB3951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32AB5F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E53846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ACAA5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0F044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23CE4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3F378AA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7CA2A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79A40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97ABC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A6442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90F85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92E9C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206E6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4730E82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D0105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0F153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ACFF3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C8024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0D209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A7E17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80D32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6DB5A9F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47763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8FD9F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AA212A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C71DD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D0122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5433C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54726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6D464CAF" w14:textId="77777777" w:rsidR="001A74D2" w:rsidRDefault="00596CE0">
      <w:pPr>
        <w:pStyle w:val="Quote"/>
      </w:pPr>
      <w:sdt>
        <w:sdtPr>
          <w:id w:val="993983811"/>
          <w:placeholder>
            <w:docPart w:val="C8FCF5F8E24148BA90809DDAD9C1A70B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sectPr w:rsidR="001A74D2" w:rsidSect="00E85518">
      <w:pgSz w:w="12240" w:h="15840"/>
      <w:pgMar w:top="720" w:right="720" w:bottom="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AE86" w14:textId="77777777" w:rsidR="00596CE0" w:rsidRDefault="00596CE0">
      <w:pPr>
        <w:spacing w:before="0" w:after="0"/>
      </w:pPr>
      <w:r>
        <w:separator/>
      </w:r>
    </w:p>
  </w:endnote>
  <w:endnote w:type="continuationSeparator" w:id="0">
    <w:p w14:paraId="15174F39" w14:textId="77777777" w:rsidR="00596CE0" w:rsidRDefault="00596CE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66300" w14:textId="77777777" w:rsidR="00596CE0" w:rsidRDefault="00596CE0">
      <w:pPr>
        <w:spacing w:before="0" w:after="0"/>
      </w:pPr>
      <w:r>
        <w:separator/>
      </w:r>
    </w:p>
  </w:footnote>
  <w:footnote w:type="continuationSeparator" w:id="0">
    <w:p w14:paraId="13B6F30F" w14:textId="77777777" w:rsidR="00596CE0" w:rsidRDefault="00596CE0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030042">
    <w:abstractNumId w:val="9"/>
  </w:num>
  <w:num w:numId="2" w16cid:durableId="88745837">
    <w:abstractNumId w:val="7"/>
  </w:num>
  <w:num w:numId="3" w16cid:durableId="437723554">
    <w:abstractNumId w:val="6"/>
  </w:num>
  <w:num w:numId="4" w16cid:durableId="2121290115">
    <w:abstractNumId w:val="5"/>
  </w:num>
  <w:num w:numId="5" w16cid:durableId="726611790">
    <w:abstractNumId w:val="4"/>
  </w:num>
  <w:num w:numId="6" w16cid:durableId="1402019289">
    <w:abstractNumId w:val="8"/>
  </w:num>
  <w:num w:numId="7" w16cid:durableId="952326606">
    <w:abstractNumId w:val="3"/>
  </w:num>
  <w:num w:numId="8" w16cid:durableId="1809130945">
    <w:abstractNumId w:val="2"/>
  </w:num>
  <w:num w:numId="9" w16cid:durableId="720985617">
    <w:abstractNumId w:val="1"/>
  </w:num>
  <w:num w:numId="10" w16cid:durableId="140857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/31/2021"/>
    <w:docVar w:name="MonthStart" w:val="1/1/2021"/>
    <w:docVar w:name="ShowDynamicGuides" w:val="1"/>
    <w:docVar w:name="ShowMarginGuides" w:val="0"/>
    <w:docVar w:name="ShowOutlines" w:val="0"/>
    <w:docVar w:name="ShowStaticGuides" w:val="0"/>
  </w:docVars>
  <w:rsids>
    <w:rsidRoot w:val="00596CE0"/>
    <w:rsid w:val="000439C7"/>
    <w:rsid w:val="00046CE3"/>
    <w:rsid w:val="000B6223"/>
    <w:rsid w:val="000D01F2"/>
    <w:rsid w:val="00124ADC"/>
    <w:rsid w:val="00137D21"/>
    <w:rsid w:val="00174F97"/>
    <w:rsid w:val="00193E15"/>
    <w:rsid w:val="001A74D2"/>
    <w:rsid w:val="0025461A"/>
    <w:rsid w:val="0025748C"/>
    <w:rsid w:val="002F7032"/>
    <w:rsid w:val="00320970"/>
    <w:rsid w:val="00375B27"/>
    <w:rsid w:val="00381234"/>
    <w:rsid w:val="003C08C2"/>
    <w:rsid w:val="003C33CE"/>
    <w:rsid w:val="004214C8"/>
    <w:rsid w:val="00440D9C"/>
    <w:rsid w:val="004433AF"/>
    <w:rsid w:val="0045525C"/>
    <w:rsid w:val="0045537C"/>
    <w:rsid w:val="004A72A3"/>
    <w:rsid w:val="004E0874"/>
    <w:rsid w:val="004F670E"/>
    <w:rsid w:val="005553D1"/>
    <w:rsid w:val="00596CE0"/>
    <w:rsid w:val="005B07ED"/>
    <w:rsid w:val="005B0C48"/>
    <w:rsid w:val="005D5DC8"/>
    <w:rsid w:val="006151D3"/>
    <w:rsid w:val="00621B98"/>
    <w:rsid w:val="0064687B"/>
    <w:rsid w:val="00680558"/>
    <w:rsid w:val="006E11E9"/>
    <w:rsid w:val="006F14E5"/>
    <w:rsid w:val="0078527C"/>
    <w:rsid w:val="008043F6"/>
    <w:rsid w:val="00812DAD"/>
    <w:rsid w:val="0081356A"/>
    <w:rsid w:val="00871B27"/>
    <w:rsid w:val="00890592"/>
    <w:rsid w:val="008B41D3"/>
    <w:rsid w:val="008E4BE1"/>
    <w:rsid w:val="008F0AEB"/>
    <w:rsid w:val="0090268C"/>
    <w:rsid w:val="00925ED9"/>
    <w:rsid w:val="00997C7D"/>
    <w:rsid w:val="009A164A"/>
    <w:rsid w:val="009A7C5B"/>
    <w:rsid w:val="00A4405D"/>
    <w:rsid w:val="00B84FB0"/>
    <w:rsid w:val="00B864F3"/>
    <w:rsid w:val="00BC6A26"/>
    <w:rsid w:val="00BF0FEE"/>
    <w:rsid w:val="00BF4383"/>
    <w:rsid w:val="00C01EED"/>
    <w:rsid w:val="00C41633"/>
    <w:rsid w:val="00C4518D"/>
    <w:rsid w:val="00CB00F4"/>
    <w:rsid w:val="00CB7095"/>
    <w:rsid w:val="00D86D82"/>
    <w:rsid w:val="00DA398C"/>
    <w:rsid w:val="00E14558"/>
    <w:rsid w:val="00E4576C"/>
    <w:rsid w:val="00E7264F"/>
    <w:rsid w:val="00E85518"/>
    <w:rsid w:val="00EA415B"/>
    <w:rsid w:val="00F26250"/>
    <w:rsid w:val="00F64F7E"/>
    <w:rsid w:val="00FE13F4"/>
    <w:rsid w:val="00FF3060"/>
    <w:rsid w:val="52D9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C187D4"/>
  <w15:docId w15:val="{9C6A9311-A5D4-44FD-9E2D-C848DEA1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558"/>
  </w:style>
  <w:style w:type="paragraph" w:styleId="Heading1">
    <w:name w:val="heading 1"/>
    <w:basedOn w:val="Normal"/>
    <w:next w:val="Normal"/>
    <w:link w:val="Heading1Char"/>
    <w:uiPriority w:val="9"/>
    <w:semiHidden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nth">
    <w:name w:val="Month"/>
    <w:basedOn w:val="Norma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Days">
    <w:name w:val="Days"/>
    <w:basedOn w:val="Norma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7"/>
    <w:qFormat/>
    <w:rsid w:val="004214C8"/>
    <w:pPr>
      <w:spacing w:before="0" w:after="0"/>
      <w:jc w:val="right"/>
    </w:pPr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Normal"/>
    <w:link w:val="BodyTextFirstIndentChar"/>
    <w:uiPriority w:val="19"/>
    <w:semiHidden/>
    <w:unhideWhenUsed/>
    <w:rsid w:val="0045537C"/>
    <w:pPr>
      <w:spacing w:after="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19"/>
    <w:semiHidden/>
    <w:rsid w:val="0045537C"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1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Header">
    <w:name w:val="header"/>
    <w:basedOn w:val="Normal"/>
    <w:link w:val="HeaderChar"/>
    <w:uiPriority w:val="99"/>
    <w:semiHidden/>
    <w:pPr>
      <w:spacing w:before="0" w:after="0"/>
    </w:p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14558"/>
  </w:style>
  <w:style w:type="paragraph" w:styleId="Footer">
    <w:name w:val="footer"/>
    <w:basedOn w:val="Normal"/>
    <w:link w:val="FooterChar"/>
    <w:uiPriority w:val="99"/>
    <w:semiHidden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semiHidden/>
    <w:rsid w:val="00E14558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semiHidden/>
    <w:pPr>
      <w:spacing w:before="0" w:after="0"/>
    </w:p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Quote">
    <w:name w:val="Quote"/>
    <w:basedOn w:val="Normal"/>
    <w:link w:val="Quote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8"/>
    <w:rPr>
      <w:iCs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4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4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4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4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4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4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4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4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4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4"/>
    <w:semiHidden/>
    <w:unhideWhenUsed/>
    <w:qFormat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4558"/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son\AppData\Local\Microsoft\Office\16.0\DTS\en-CA%7b6015A097-9805-4363-95CA-39E6D26BFDEC%7d\%7b208358F2-AE95-4756-951C-54BE03EEB3B0%7dTFcb995cdb-9905-460e-979f-a442471cc08d1ad28e32_win32-a77090af0a8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C44E8CFE0E4895BF610DE5B9EE2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DB661-011E-476A-8AC7-C4D36FF68033}"/>
      </w:docPartPr>
      <w:docPartBody>
        <w:p w:rsidR="0026561E" w:rsidRDefault="0026561E">
          <w:pPr>
            <w:pStyle w:val="F1C44E8CFE0E4895BF610DE5B9EE21B2"/>
          </w:pPr>
          <w:r>
            <w:t>Subtitle</w:t>
          </w:r>
        </w:p>
      </w:docPartBody>
    </w:docPart>
    <w:docPart>
      <w:docPartPr>
        <w:name w:val="9FFD49C13C7C4476A6CA25B0EF6B9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97BE1-65B8-4661-BBF1-D7042E29CD68}"/>
      </w:docPartPr>
      <w:docPartBody>
        <w:p w:rsidR="0026561E" w:rsidRDefault="0026561E">
          <w:pPr>
            <w:pStyle w:val="9FFD49C13C7C4476A6CA25B0EF6B92D7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47F13E198C4D4DC78103581E35AE8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14023B-3134-4C93-8B7F-1D7399BAA362}"/>
      </w:docPartPr>
      <w:docPartBody>
        <w:p w:rsidR="0026561E" w:rsidRDefault="0026561E">
          <w:pPr>
            <w:pStyle w:val="47F13E198C4D4DC78103581E35AE8322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F35C9DDD621544789BDD404E90737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480DF-21E1-4F64-BC66-56A310F9C54A}"/>
      </w:docPartPr>
      <w:docPartBody>
        <w:p w:rsidR="0026561E" w:rsidRDefault="0026561E">
          <w:pPr>
            <w:pStyle w:val="F35C9DDD621544789BDD404E90737C38"/>
          </w:pPr>
          <w:r>
            <w:t>Sunday</w:t>
          </w:r>
        </w:p>
      </w:docPartBody>
    </w:docPart>
    <w:docPart>
      <w:docPartPr>
        <w:name w:val="ECF78C856C8941BC82B725BCE855C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4EB2A-C365-4864-995E-52F60E48AF68}"/>
      </w:docPartPr>
      <w:docPartBody>
        <w:p w:rsidR="0026561E" w:rsidRDefault="0026561E">
          <w:pPr>
            <w:pStyle w:val="ECF78C856C8941BC82B725BCE855CA5B"/>
          </w:pPr>
          <w:r>
            <w:t>Monday</w:t>
          </w:r>
        </w:p>
      </w:docPartBody>
    </w:docPart>
    <w:docPart>
      <w:docPartPr>
        <w:name w:val="63A86D8F41984BB399F3B004D4D59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C9618-803E-4D0E-A1C3-E1DAFD290D36}"/>
      </w:docPartPr>
      <w:docPartBody>
        <w:p w:rsidR="0026561E" w:rsidRDefault="0026561E">
          <w:pPr>
            <w:pStyle w:val="63A86D8F41984BB399F3B004D4D5942F"/>
          </w:pPr>
          <w:r>
            <w:t>Tuesday</w:t>
          </w:r>
        </w:p>
      </w:docPartBody>
    </w:docPart>
    <w:docPart>
      <w:docPartPr>
        <w:name w:val="64E753A48E39440188153BFEEC862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D335C-340E-4F01-AF0F-8CF16213EE71}"/>
      </w:docPartPr>
      <w:docPartBody>
        <w:p w:rsidR="0026561E" w:rsidRDefault="0026561E">
          <w:pPr>
            <w:pStyle w:val="64E753A48E39440188153BFEEC862C9B"/>
          </w:pPr>
          <w:r>
            <w:t>Wednesday</w:t>
          </w:r>
        </w:p>
      </w:docPartBody>
    </w:docPart>
    <w:docPart>
      <w:docPartPr>
        <w:name w:val="70ED381318284173956DE56C27009C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160CC-C26A-4515-9FF7-7072F69FA156}"/>
      </w:docPartPr>
      <w:docPartBody>
        <w:p w:rsidR="0026561E" w:rsidRDefault="0026561E">
          <w:pPr>
            <w:pStyle w:val="70ED381318284173956DE56C27009C21"/>
          </w:pPr>
          <w:r>
            <w:t>Thursday</w:t>
          </w:r>
        </w:p>
      </w:docPartBody>
    </w:docPart>
    <w:docPart>
      <w:docPartPr>
        <w:name w:val="02B0A12A98C64B54949F3B07CBEEB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E6605-F1FD-4DC4-B66E-549FEC6A264B}"/>
      </w:docPartPr>
      <w:docPartBody>
        <w:p w:rsidR="0026561E" w:rsidRDefault="0026561E">
          <w:pPr>
            <w:pStyle w:val="02B0A12A98C64B54949F3B07CBEEBA17"/>
          </w:pPr>
          <w:r>
            <w:t>Friday</w:t>
          </w:r>
        </w:p>
      </w:docPartBody>
    </w:docPart>
    <w:docPart>
      <w:docPartPr>
        <w:name w:val="3340473DA658414592928E5027AE0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F6F5F-4B6D-4982-B01D-4112C08CA10C}"/>
      </w:docPartPr>
      <w:docPartBody>
        <w:p w:rsidR="0026561E" w:rsidRDefault="0026561E">
          <w:pPr>
            <w:pStyle w:val="3340473DA658414592928E5027AE0919"/>
          </w:pPr>
          <w:r>
            <w:t>Saturday</w:t>
          </w:r>
        </w:p>
      </w:docPartBody>
    </w:docPart>
    <w:docPart>
      <w:docPartPr>
        <w:name w:val="93BE19C641574B0A8A8585E1374A0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FBB4C-2758-4AF0-8A87-6EF21C2B55B0}"/>
      </w:docPartPr>
      <w:docPartBody>
        <w:p w:rsidR="0026561E" w:rsidRDefault="0026561E">
          <w:pPr>
            <w:pStyle w:val="93BE19C641574B0A8A8585E1374A0D88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8A9B91A4B37D476692A738280E83C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248D8-255C-496E-BAB6-2170145C5254}"/>
      </w:docPartPr>
      <w:docPartBody>
        <w:p w:rsidR="0026561E" w:rsidRDefault="0026561E">
          <w:pPr>
            <w:pStyle w:val="8A9B91A4B37D476692A738280E83CA74"/>
          </w:pPr>
          <w:r>
            <w:t>Subtitle</w:t>
          </w:r>
        </w:p>
      </w:docPartBody>
    </w:docPart>
    <w:docPart>
      <w:docPartPr>
        <w:name w:val="8A04480415B246A6BCE3286CAB6E1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631037-A49D-450B-BD2D-F6505269062A}"/>
      </w:docPartPr>
      <w:docPartBody>
        <w:p w:rsidR="0026561E" w:rsidRDefault="0026561E">
          <w:pPr>
            <w:pStyle w:val="8A04480415B246A6BCE3286CAB6E1215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D63DD604B3104E1AB1695E04271E2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14F27-DA7D-4C99-9814-0AA39D0C4C7E}"/>
      </w:docPartPr>
      <w:docPartBody>
        <w:p w:rsidR="0026561E" w:rsidRDefault="0026561E">
          <w:pPr>
            <w:pStyle w:val="D63DD604B3104E1AB1695E04271E25BA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7C0E8697791A4511875EB41049704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F24CB-37C6-4197-A580-610F1E7F2594}"/>
      </w:docPartPr>
      <w:docPartBody>
        <w:p w:rsidR="0026561E" w:rsidRDefault="0026561E">
          <w:pPr>
            <w:pStyle w:val="7C0E8697791A4511875EB41049704B9E"/>
          </w:pPr>
          <w:r>
            <w:t>Sunday</w:t>
          </w:r>
        </w:p>
      </w:docPartBody>
    </w:docPart>
    <w:docPart>
      <w:docPartPr>
        <w:name w:val="7FA1EC6B751A43C98D1FB4ECC7510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A72BB-AB01-48BE-A42B-C2F3F8C0B93A}"/>
      </w:docPartPr>
      <w:docPartBody>
        <w:p w:rsidR="0026561E" w:rsidRDefault="0026561E">
          <w:pPr>
            <w:pStyle w:val="7FA1EC6B751A43C98D1FB4ECC75107FC"/>
          </w:pPr>
          <w:r>
            <w:t>Monday</w:t>
          </w:r>
        </w:p>
      </w:docPartBody>
    </w:docPart>
    <w:docPart>
      <w:docPartPr>
        <w:name w:val="B8FEAD1C92A6419ABCDDDE46235CD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8D107-55FF-45C5-A53E-E40FACB410E9}"/>
      </w:docPartPr>
      <w:docPartBody>
        <w:p w:rsidR="0026561E" w:rsidRDefault="0026561E">
          <w:pPr>
            <w:pStyle w:val="B8FEAD1C92A6419ABCDDDE46235CD8BD"/>
          </w:pPr>
          <w:r>
            <w:t>Tuesday</w:t>
          </w:r>
        </w:p>
      </w:docPartBody>
    </w:docPart>
    <w:docPart>
      <w:docPartPr>
        <w:name w:val="892D370995E442DFB62CEA38BBBCB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18280-3986-4707-9AC3-BD628AC86965}"/>
      </w:docPartPr>
      <w:docPartBody>
        <w:p w:rsidR="0026561E" w:rsidRDefault="0026561E">
          <w:pPr>
            <w:pStyle w:val="892D370995E442DFB62CEA38BBBCBAD6"/>
          </w:pPr>
          <w:r>
            <w:t>Wednesday</w:t>
          </w:r>
        </w:p>
      </w:docPartBody>
    </w:docPart>
    <w:docPart>
      <w:docPartPr>
        <w:name w:val="E2C2BEBAE82544B3A92A4F8574CE0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81A33-E2B8-4013-8A2F-D08B38F2A732}"/>
      </w:docPartPr>
      <w:docPartBody>
        <w:p w:rsidR="0026561E" w:rsidRDefault="0026561E">
          <w:pPr>
            <w:pStyle w:val="E2C2BEBAE82544B3A92A4F8574CE0F09"/>
          </w:pPr>
          <w:r>
            <w:t>Thursday</w:t>
          </w:r>
        </w:p>
      </w:docPartBody>
    </w:docPart>
    <w:docPart>
      <w:docPartPr>
        <w:name w:val="E4FD009E59AE49F9AB29E44D90C54E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CD1EA-2E69-4D1F-AABD-5C80CA1496F3}"/>
      </w:docPartPr>
      <w:docPartBody>
        <w:p w:rsidR="0026561E" w:rsidRDefault="0026561E">
          <w:pPr>
            <w:pStyle w:val="E4FD009E59AE49F9AB29E44D90C54E84"/>
          </w:pPr>
          <w:r>
            <w:t>Friday</w:t>
          </w:r>
        </w:p>
      </w:docPartBody>
    </w:docPart>
    <w:docPart>
      <w:docPartPr>
        <w:name w:val="F56A34786E834E8DA062C9A7DFC38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88B8F-60B5-490C-AE64-7EC1F8B161CD}"/>
      </w:docPartPr>
      <w:docPartBody>
        <w:p w:rsidR="0026561E" w:rsidRDefault="0026561E">
          <w:pPr>
            <w:pStyle w:val="F56A34786E834E8DA062C9A7DFC3802D"/>
          </w:pPr>
          <w:r>
            <w:t>Saturday</w:t>
          </w:r>
        </w:p>
      </w:docPartBody>
    </w:docPart>
    <w:docPart>
      <w:docPartPr>
        <w:name w:val="7D02BBA7B4DC41EA9D748B2E24EE0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7810D-25B1-4F4F-83F8-67FDE4D7736F}"/>
      </w:docPartPr>
      <w:docPartBody>
        <w:p w:rsidR="0026561E" w:rsidRDefault="0026561E">
          <w:pPr>
            <w:pStyle w:val="7D02BBA7B4DC41EA9D748B2E24EE0AFA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4AA37EB601B84AA3B44040D015E87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ACF92-EE30-4830-9901-9A5E534AB107}"/>
      </w:docPartPr>
      <w:docPartBody>
        <w:p w:rsidR="0026561E" w:rsidRDefault="0026561E">
          <w:pPr>
            <w:pStyle w:val="4AA37EB601B84AA3B44040D015E879A0"/>
          </w:pPr>
          <w:r>
            <w:t>Subtitle</w:t>
          </w:r>
        </w:p>
      </w:docPartBody>
    </w:docPart>
    <w:docPart>
      <w:docPartPr>
        <w:name w:val="9676F195FAD74007819BF53B4052A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ED94F-D688-44D2-8F26-777CD9AB7760}"/>
      </w:docPartPr>
      <w:docPartBody>
        <w:p w:rsidR="0026561E" w:rsidRDefault="0026561E">
          <w:pPr>
            <w:pStyle w:val="9676F195FAD74007819BF53B4052A5CD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AA906FEEF2CC4CD7AE5B4657EC3DA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B5322-D3FD-43BA-AB49-6A4938B447BE}"/>
      </w:docPartPr>
      <w:docPartBody>
        <w:p w:rsidR="0026561E" w:rsidRDefault="0026561E">
          <w:pPr>
            <w:pStyle w:val="AA906FEEF2CC4CD7AE5B4657EC3DA2D8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E2FFC8B70AF74F9A99F74C47BACA6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11E44-1734-4684-A87F-08BC3AE5F294}"/>
      </w:docPartPr>
      <w:docPartBody>
        <w:p w:rsidR="0026561E" w:rsidRDefault="0026561E">
          <w:pPr>
            <w:pStyle w:val="E2FFC8B70AF74F9A99F74C47BACA6196"/>
          </w:pPr>
          <w:r>
            <w:t>Sunday</w:t>
          </w:r>
        </w:p>
      </w:docPartBody>
    </w:docPart>
    <w:docPart>
      <w:docPartPr>
        <w:name w:val="1E8DFAD7DA91479CB387D507FA3CB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1C240-42CA-417C-91C0-6EA605CC4AD5}"/>
      </w:docPartPr>
      <w:docPartBody>
        <w:p w:rsidR="0026561E" w:rsidRDefault="0026561E">
          <w:pPr>
            <w:pStyle w:val="1E8DFAD7DA91479CB387D507FA3CB89C"/>
          </w:pPr>
          <w:r>
            <w:t>Monday</w:t>
          </w:r>
        </w:p>
      </w:docPartBody>
    </w:docPart>
    <w:docPart>
      <w:docPartPr>
        <w:name w:val="6EAB5AA4B0934F4092423A990DC69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8E33A-FFE6-427E-A5A7-492475A8A57D}"/>
      </w:docPartPr>
      <w:docPartBody>
        <w:p w:rsidR="0026561E" w:rsidRDefault="0026561E">
          <w:pPr>
            <w:pStyle w:val="6EAB5AA4B0934F4092423A990DC69C94"/>
          </w:pPr>
          <w:r>
            <w:t>Tuesday</w:t>
          </w:r>
        </w:p>
      </w:docPartBody>
    </w:docPart>
    <w:docPart>
      <w:docPartPr>
        <w:name w:val="79E6CD0F8AE84A57ABFE0544CBE09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C5BC6-317A-4CE7-9E44-120AD43923EB}"/>
      </w:docPartPr>
      <w:docPartBody>
        <w:p w:rsidR="0026561E" w:rsidRDefault="0026561E">
          <w:pPr>
            <w:pStyle w:val="79E6CD0F8AE84A57ABFE0544CBE09E15"/>
          </w:pPr>
          <w:r>
            <w:t>Wednesday</w:t>
          </w:r>
        </w:p>
      </w:docPartBody>
    </w:docPart>
    <w:docPart>
      <w:docPartPr>
        <w:name w:val="567BB13E9B0640B6960512672BA18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6B8FE-C39A-4D21-937C-D32A731C9403}"/>
      </w:docPartPr>
      <w:docPartBody>
        <w:p w:rsidR="0026561E" w:rsidRDefault="0026561E">
          <w:pPr>
            <w:pStyle w:val="567BB13E9B0640B6960512672BA18584"/>
          </w:pPr>
          <w:r>
            <w:t>Thursday</w:t>
          </w:r>
        </w:p>
      </w:docPartBody>
    </w:docPart>
    <w:docPart>
      <w:docPartPr>
        <w:name w:val="5D171CE2E05240B394DEFC333D64D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3FE74-45CA-4B2F-8CAF-0A7A45CAD175}"/>
      </w:docPartPr>
      <w:docPartBody>
        <w:p w:rsidR="0026561E" w:rsidRDefault="0026561E">
          <w:pPr>
            <w:pStyle w:val="5D171CE2E05240B394DEFC333D64DCCC"/>
          </w:pPr>
          <w:r>
            <w:t>Friday</w:t>
          </w:r>
        </w:p>
      </w:docPartBody>
    </w:docPart>
    <w:docPart>
      <w:docPartPr>
        <w:name w:val="3C57B7C4BE0C4E979C22F96047975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E9B94-8139-424E-BA85-D9BAE6CD50BC}"/>
      </w:docPartPr>
      <w:docPartBody>
        <w:p w:rsidR="0026561E" w:rsidRDefault="0026561E">
          <w:pPr>
            <w:pStyle w:val="3C57B7C4BE0C4E979C22F9604797548B"/>
          </w:pPr>
          <w:r>
            <w:t>Saturday</w:t>
          </w:r>
        </w:p>
      </w:docPartBody>
    </w:docPart>
    <w:docPart>
      <w:docPartPr>
        <w:name w:val="CF0792386F9D4556B63D8F18DA021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08DA1-FF34-4CD1-AECC-A0F6EEDC8131}"/>
      </w:docPartPr>
      <w:docPartBody>
        <w:p w:rsidR="0026561E" w:rsidRDefault="0026561E">
          <w:pPr>
            <w:pStyle w:val="CF0792386F9D4556B63D8F18DA021359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0D532A660AC34366BA3DDA0162F56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41840-3186-4105-832C-608F33950AF4}"/>
      </w:docPartPr>
      <w:docPartBody>
        <w:p w:rsidR="0026561E" w:rsidRDefault="0026561E">
          <w:pPr>
            <w:pStyle w:val="0D532A660AC34366BA3DDA0162F5635D"/>
          </w:pPr>
          <w:r>
            <w:t>Subtitle</w:t>
          </w:r>
        </w:p>
      </w:docPartBody>
    </w:docPart>
    <w:docPart>
      <w:docPartPr>
        <w:name w:val="E0EE1BA202E94663919E9595CD531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A97FB-7C51-4A68-A5CB-8B2E66CF6C60}"/>
      </w:docPartPr>
      <w:docPartBody>
        <w:p w:rsidR="0026561E" w:rsidRDefault="0026561E">
          <w:pPr>
            <w:pStyle w:val="E0EE1BA202E94663919E9595CD53111A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D4B4B0DD25A7428999B4B9DBB5D10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18ADC-5B19-4A93-9AC2-3265FF1465DA}"/>
      </w:docPartPr>
      <w:docPartBody>
        <w:p w:rsidR="0026561E" w:rsidRDefault="0026561E">
          <w:pPr>
            <w:pStyle w:val="D4B4B0DD25A7428999B4B9DBB5D10442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81F0FE60654D4EA2836495ABFC228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1BF8E-AD0B-4B28-A23E-4BA066DDD474}"/>
      </w:docPartPr>
      <w:docPartBody>
        <w:p w:rsidR="0026561E" w:rsidRDefault="0026561E">
          <w:pPr>
            <w:pStyle w:val="81F0FE60654D4EA2836495ABFC228060"/>
          </w:pPr>
          <w:r>
            <w:t>Sunday</w:t>
          </w:r>
        </w:p>
      </w:docPartBody>
    </w:docPart>
    <w:docPart>
      <w:docPartPr>
        <w:name w:val="34B4B01B77834102B7316A3622813C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A54F3-06A7-41E6-8D55-90BF669C52D6}"/>
      </w:docPartPr>
      <w:docPartBody>
        <w:p w:rsidR="0026561E" w:rsidRDefault="0026561E">
          <w:pPr>
            <w:pStyle w:val="34B4B01B77834102B7316A3622813C9E"/>
          </w:pPr>
          <w:r>
            <w:t>Monday</w:t>
          </w:r>
        </w:p>
      </w:docPartBody>
    </w:docPart>
    <w:docPart>
      <w:docPartPr>
        <w:name w:val="CEFFFF7433B04C059B9524EDA9F5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224E-1162-4638-86D8-9C0521014E38}"/>
      </w:docPartPr>
      <w:docPartBody>
        <w:p w:rsidR="0026561E" w:rsidRDefault="0026561E">
          <w:pPr>
            <w:pStyle w:val="CEFFFF7433B04C059B9524EDA9F5E3E9"/>
          </w:pPr>
          <w:r>
            <w:t>Tuesday</w:t>
          </w:r>
        </w:p>
      </w:docPartBody>
    </w:docPart>
    <w:docPart>
      <w:docPartPr>
        <w:name w:val="79A99C2CB35E4A74A00A212EB993A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83F2C-5952-4EDA-A6BD-C0B9D55B3DC4}"/>
      </w:docPartPr>
      <w:docPartBody>
        <w:p w:rsidR="0026561E" w:rsidRDefault="0026561E">
          <w:pPr>
            <w:pStyle w:val="79A99C2CB35E4A74A00A212EB993A29B"/>
          </w:pPr>
          <w:r>
            <w:t>Wednesday</w:t>
          </w:r>
        </w:p>
      </w:docPartBody>
    </w:docPart>
    <w:docPart>
      <w:docPartPr>
        <w:name w:val="8D08324427E8435DA0DB499440DF9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BA4DF-7FD8-413C-A582-26BE75C8B3CC}"/>
      </w:docPartPr>
      <w:docPartBody>
        <w:p w:rsidR="0026561E" w:rsidRDefault="0026561E">
          <w:pPr>
            <w:pStyle w:val="8D08324427E8435DA0DB499440DF997E"/>
          </w:pPr>
          <w:r>
            <w:t>Thursday</w:t>
          </w:r>
        </w:p>
      </w:docPartBody>
    </w:docPart>
    <w:docPart>
      <w:docPartPr>
        <w:name w:val="F3CB98F1A5444F76B55F00A25BB87D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B5443-9F23-4BA0-9522-4AC89BAC4F9B}"/>
      </w:docPartPr>
      <w:docPartBody>
        <w:p w:rsidR="0026561E" w:rsidRDefault="0026561E">
          <w:pPr>
            <w:pStyle w:val="F3CB98F1A5444F76B55F00A25BB87DF7"/>
          </w:pPr>
          <w:r>
            <w:t>Friday</w:t>
          </w:r>
        </w:p>
      </w:docPartBody>
    </w:docPart>
    <w:docPart>
      <w:docPartPr>
        <w:name w:val="74D002839A0340FD80D2291AC1950A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BFB3E-D87B-483C-889E-F5D17605C60C}"/>
      </w:docPartPr>
      <w:docPartBody>
        <w:p w:rsidR="0026561E" w:rsidRDefault="0026561E">
          <w:pPr>
            <w:pStyle w:val="74D002839A0340FD80D2291AC1950A3B"/>
          </w:pPr>
          <w:r>
            <w:t>Saturday</w:t>
          </w:r>
        </w:p>
      </w:docPartBody>
    </w:docPart>
    <w:docPart>
      <w:docPartPr>
        <w:name w:val="970445C1CCEE47CF878AFC400E7B4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E5B24-83AA-4F84-A63C-691A1E68337E}"/>
      </w:docPartPr>
      <w:docPartBody>
        <w:p w:rsidR="0026561E" w:rsidRDefault="0026561E">
          <w:pPr>
            <w:pStyle w:val="970445C1CCEE47CF878AFC400E7B4A8C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60A4AE42B5DB490DA018C43FA0FD4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79C951-41C2-40C4-A121-57546D834A2B}"/>
      </w:docPartPr>
      <w:docPartBody>
        <w:p w:rsidR="0026561E" w:rsidRDefault="0026561E">
          <w:pPr>
            <w:pStyle w:val="60A4AE42B5DB490DA018C43FA0FD456C"/>
          </w:pPr>
          <w:r>
            <w:t>Subtitle</w:t>
          </w:r>
        </w:p>
      </w:docPartBody>
    </w:docPart>
    <w:docPart>
      <w:docPartPr>
        <w:name w:val="202F3F0239F345CDBA42A384D05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E8EEFD-DF51-4F21-81D3-F0BA5DEFBF99}"/>
      </w:docPartPr>
      <w:docPartBody>
        <w:p w:rsidR="0026561E" w:rsidRDefault="0026561E">
          <w:pPr>
            <w:pStyle w:val="202F3F0239F345CDBA42A384D05E78AF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186013DA87A240B1BCF55BEBC9C83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BA273-8FEF-425B-8761-21F8AFEEBF6D}"/>
      </w:docPartPr>
      <w:docPartBody>
        <w:p w:rsidR="0026561E" w:rsidRDefault="0026561E">
          <w:pPr>
            <w:pStyle w:val="186013DA87A240B1BCF55BEBC9C8381E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29CFFF231BD7412CBF7C19130479A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25A1F-1E44-4D6B-9B31-4B3BE9D8DEB0}"/>
      </w:docPartPr>
      <w:docPartBody>
        <w:p w:rsidR="0026561E" w:rsidRDefault="0026561E">
          <w:pPr>
            <w:pStyle w:val="29CFFF231BD7412CBF7C19130479A070"/>
          </w:pPr>
          <w:r>
            <w:t>Sunday</w:t>
          </w:r>
        </w:p>
      </w:docPartBody>
    </w:docPart>
    <w:docPart>
      <w:docPartPr>
        <w:name w:val="F999145FC2724FBDB09B60BEFA228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2C2EF-8DBF-4578-9F7C-9AC6E3BC3077}"/>
      </w:docPartPr>
      <w:docPartBody>
        <w:p w:rsidR="0026561E" w:rsidRDefault="0026561E">
          <w:pPr>
            <w:pStyle w:val="F999145FC2724FBDB09B60BEFA2281D8"/>
          </w:pPr>
          <w:r>
            <w:t>Monday</w:t>
          </w:r>
        </w:p>
      </w:docPartBody>
    </w:docPart>
    <w:docPart>
      <w:docPartPr>
        <w:name w:val="ACCCEE46EBEE4B578A94543369816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76AA1-4321-4C78-9D18-843250004744}"/>
      </w:docPartPr>
      <w:docPartBody>
        <w:p w:rsidR="0026561E" w:rsidRDefault="0026561E">
          <w:pPr>
            <w:pStyle w:val="ACCCEE46EBEE4B578A94543369816D51"/>
          </w:pPr>
          <w:r>
            <w:t>Tuesday</w:t>
          </w:r>
        </w:p>
      </w:docPartBody>
    </w:docPart>
    <w:docPart>
      <w:docPartPr>
        <w:name w:val="8B53479F51D74A5B99E8A35D0F28F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7C749-B800-4CEB-BE3A-D078401EF5C9}"/>
      </w:docPartPr>
      <w:docPartBody>
        <w:p w:rsidR="0026561E" w:rsidRDefault="0026561E">
          <w:pPr>
            <w:pStyle w:val="8B53479F51D74A5B99E8A35D0F28F0DF"/>
          </w:pPr>
          <w:r>
            <w:t>Wednesday</w:t>
          </w:r>
        </w:p>
      </w:docPartBody>
    </w:docPart>
    <w:docPart>
      <w:docPartPr>
        <w:name w:val="405EA75288BC42C396221EBCE188F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22CD5-61A1-4458-BDCA-1A768E0AE4C4}"/>
      </w:docPartPr>
      <w:docPartBody>
        <w:p w:rsidR="0026561E" w:rsidRDefault="0026561E">
          <w:pPr>
            <w:pStyle w:val="405EA75288BC42C396221EBCE188FA72"/>
          </w:pPr>
          <w:r>
            <w:t>Thursday</w:t>
          </w:r>
        </w:p>
      </w:docPartBody>
    </w:docPart>
    <w:docPart>
      <w:docPartPr>
        <w:name w:val="A7B8F12F251B481FBAD8FC09194C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621D3-2B1D-4D75-AAA3-5994F49E0A9E}"/>
      </w:docPartPr>
      <w:docPartBody>
        <w:p w:rsidR="0026561E" w:rsidRDefault="0026561E">
          <w:pPr>
            <w:pStyle w:val="A7B8F12F251B481FBAD8FC09194CE89A"/>
          </w:pPr>
          <w:r>
            <w:t>Friday</w:t>
          </w:r>
        </w:p>
      </w:docPartBody>
    </w:docPart>
    <w:docPart>
      <w:docPartPr>
        <w:name w:val="54F3687EBC4A46D2B6C6D1C712CAA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BACC3-35E5-41B2-9FCF-C684D2539618}"/>
      </w:docPartPr>
      <w:docPartBody>
        <w:p w:rsidR="0026561E" w:rsidRDefault="0026561E">
          <w:pPr>
            <w:pStyle w:val="54F3687EBC4A46D2B6C6D1C712CAA7BD"/>
          </w:pPr>
          <w:r>
            <w:t>Saturday</w:t>
          </w:r>
        </w:p>
      </w:docPartBody>
    </w:docPart>
    <w:docPart>
      <w:docPartPr>
        <w:name w:val="B3DBC86D2E4941F98DE9B9E87AEB8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43F13-400F-4DC5-9B3E-DA490F82F9CC}"/>
      </w:docPartPr>
      <w:docPartBody>
        <w:p w:rsidR="0026561E" w:rsidRDefault="0026561E">
          <w:pPr>
            <w:pStyle w:val="B3DBC86D2E4941F98DE9B9E87AEB86C5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3D64BC17A5A0420AA60777A8C967C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65500-D159-41E1-B166-055726BC4588}"/>
      </w:docPartPr>
      <w:docPartBody>
        <w:p w:rsidR="0026561E" w:rsidRDefault="0026561E">
          <w:pPr>
            <w:pStyle w:val="3D64BC17A5A0420AA60777A8C967CF6C"/>
          </w:pPr>
          <w:r>
            <w:t>Subtitle</w:t>
          </w:r>
        </w:p>
      </w:docPartBody>
    </w:docPart>
    <w:docPart>
      <w:docPartPr>
        <w:name w:val="9D954803494A44F281123E7391C87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C30DA-23FC-4987-9A1B-C7E718F02162}"/>
      </w:docPartPr>
      <w:docPartBody>
        <w:p w:rsidR="0026561E" w:rsidRDefault="0026561E">
          <w:pPr>
            <w:pStyle w:val="9D954803494A44F281123E7391C87774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0227710B4A24411B96343D95B0579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30F79-D424-4232-A0A2-9B41DD36E76F}"/>
      </w:docPartPr>
      <w:docPartBody>
        <w:p w:rsidR="0026561E" w:rsidRDefault="0026561E">
          <w:pPr>
            <w:pStyle w:val="0227710B4A24411B96343D95B0579778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F9889D6189BD4C57965C7B56739899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B1CDB-A732-470A-B74E-75CD39638894}"/>
      </w:docPartPr>
      <w:docPartBody>
        <w:p w:rsidR="0026561E" w:rsidRDefault="0026561E">
          <w:pPr>
            <w:pStyle w:val="F9889D6189BD4C57965C7B56739899B9"/>
          </w:pPr>
          <w:r>
            <w:t>Sunday</w:t>
          </w:r>
        </w:p>
      </w:docPartBody>
    </w:docPart>
    <w:docPart>
      <w:docPartPr>
        <w:name w:val="019F1CE5DA354B42B333387A2EDF1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C563-0BE8-4A86-8B79-2E3A2E877C2E}"/>
      </w:docPartPr>
      <w:docPartBody>
        <w:p w:rsidR="0026561E" w:rsidRDefault="0026561E">
          <w:pPr>
            <w:pStyle w:val="019F1CE5DA354B42B333387A2EDF145E"/>
          </w:pPr>
          <w:r>
            <w:t>Monday</w:t>
          </w:r>
        </w:p>
      </w:docPartBody>
    </w:docPart>
    <w:docPart>
      <w:docPartPr>
        <w:name w:val="51F514FAF4EC436CB86C9CA80986D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E31BA-6B9F-4BC4-B65B-0BC8D238D9AA}"/>
      </w:docPartPr>
      <w:docPartBody>
        <w:p w:rsidR="0026561E" w:rsidRDefault="0026561E">
          <w:pPr>
            <w:pStyle w:val="51F514FAF4EC436CB86C9CA80986DC38"/>
          </w:pPr>
          <w:r>
            <w:t>Tuesday</w:t>
          </w:r>
        </w:p>
      </w:docPartBody>
    </w:docPart>
    <w:docPart>
      <w:docPartPr>
        <w:name w:val="408A9495DB264B32820E8338D0957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FDA4AA-2EA5-498B-AC8D-8E9D56F91640}"/>
      </w:docPartPr>
      <w:docPartBody>
        <w:p w:rsidR="0026561E" w:rsidRDefault="0026561E">
          <w:pPr>
            <w:pStyle w:val="408A9495DB264B32820E8338D095766A"/>
          </w:pPr>
          <w:r>
            <w:t>Wednesday</w:t>
          </w:r>
        </w:p>
      </w:docPartBody>
    </w:docPart>
    <w:docPart>
      <w:docPartPr>
        <w:name w:val="B4A1902CFC454519B4904E81DEBD00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08AAB-F33C-42FE-9F02-B7E40CE8F3FD}"/>
      </w:docPartPr>
      <w:docPartBody>
        <w:p w:rsidR="0026561E" w:rsidRDefault="0026561E">
          <w:pPr>
            <w:pStyle w:val="B4A1902CFC454519B4904E81DEBD0033"/>
          </w:pPr>
          <w:r>
            <w:t>Thursday</w:t>
          </w:r>
        </w:p>
      </w:docPartBody>
    </w:docPart>
    <w:docPart>
      <w:docPartPr>
        <w:name w:val="98A385EB9CED444FA09AA8CD7DBBB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EB9FD-4C15-4DC4-99E8-2D09C4C13765}"/>
      </w:docPartPr>
      <w:docPartBody>
        <w:p w:rsidR="0026561E" w:rsidRDefault="0026561E">
          <w:pPr>
            <w:pStyle w:val="98A385EB9CED444FA09AA8CD7DBBB81F"/>
          </w:pPr>
          <w:r>
            <w:t>Friday</w:t>
          </w:r>
        </w:p>
      </w:docPartBody>
    </w:docPart>
    <w:docPart>
      <w:docPartPr>
        <w:name w:val="5B0C20A28EBC47B5BBA2BBC818553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3EA30-2031-4CED-AC00-48C3B7E2FAC0}"/>
      </w:docPartPr>
      <w:docPartBody>
        <w:p w:rsidR="0026561E" w:rsidRDefault="0026561E">
          <w:pPr>
            <w:pStyle w:val="5B0C20A28EBC47B5BBA2BBC818553DEA"/>
          </w:pPr>
          <w:r>
            <w:t>Saturday</w:t>
          </w:r>
        </w:p>
      </w:docPartBody>
    </w:docPart>
    <w:docPart>
      <w:docPartPr>
        <w:name w:val="D9D514B0696C4082AC6DFB496C498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3D65B-FA46-425B-9F4F-98CE589A6917}"/>
      </w:docPartPr>
      <w:docPartBody>
        <w:p w:rsidR="0026561E" w:rsidRDefault="0026561E">
          <w:pPr>
            <w:pStyle w:val="D9D514B0696C4082AC6DFB496C498CD6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3A32F3EA136F4FE48D872DB6A1050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A4D54-4F0D-444A-A142-A746119D6C6C}"/>
      </w:docPartPr>
      <w:docPartBody>
        <w:p w:rsidR="0026561E" w:rsidRDefault="0026561E">
          <w:pPr>
            <w:pStyle w:val="3A32F3EA136F4FE48D872DB6A1050919"/>
          </w:pPr>
          <w:r>
            <w:t>Subtitle</w:t>
          </w:r>
        </w:p>
      </w:docPartBody>
    </w:docPart>
    <w:docPart>
      <w:docPartPr>
        <w:name w:val="78A400EAD2344BACB0AE7CC5AB271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5BA8F-56D7-4DB4-9D30-4127B8537DAA}"/>
      </w:docPartPr>
      <w:docPartBody>
        <w:p w:rsidR="0026561E" w:rsidRDefault="0026561E">
          <w:pPr>
            <w:pStyle w:val="78A400EAD2344BACB0AE7CC5AB2715F0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84D114EB78B0488CAF8932DEC629B2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D1CA9-3284-489D-B34C-078FE2588937}"/>
      </w:docPartPr>
      <w:docPartBody>
        <w:p w:rsidR="0026561E" w:rsidRDefault="0026561E">
          <w:pPr>
            <w:pStyle w:val="84D114EB78B0488CAF8932DEC629B2AC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DC836317170140A694DB265EA5909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AE4D4-BDE9-4727-A540-7E5D53EF0882}"/>
      </w:docPartPr>
      <w:docPartBody>
        <w:p w:rsidR="0026561E" w:rsidRDefault="0026561E">
          <w:pPr>
            <w:pStyle w:val="DC836317170140A694DB265EA5909C4F"/>
          </w:pPr>
          <w:r>
            <w:t>Sunday</w:t>
          </w:r>
        </w:p>
      </w:docPartBody>
    </w:docPart>
    <w:docPart>
      <w:docPartPr>
        <w:name w:val="01E7910E369149AFB5ED4AD87C9AD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20402-38F6-4E6E-8270-BA67C1FD0210}"/>
      </w:docPartPr>
      <w:docPartBody>
        <w:p w:rsidR="0026561E" w:rsidRDefault="0026561E">
          <w:pPr>
            <w:pStyle w:val="01E7910E369149AFB5ED4AD87C9ADB7D"/>
          </w:pPr>
          <w:r>
            <w:t>Monday</w:t>
          </w:r>
        </w:p>
      </w:docPartBody>
    </w:docPart>
    <w:docPart>
      <w:docPartPr>
        <w:name w:val="B0D99C50C6A24A59B870D2BA6F0D5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7296A-C84A-4E1B-866B-9B75B16B6E63}"/>
      </w:docPartPr>
      <w:docPartBody>
        <w:p w:rsidR="0026561E" w:rsidRDefault="0026561E">
          <w:pPr>
            <w:pStyle w:val="B0D99C50C6A24A59B870D2BA6F0D5D02"/>
          </w:pPr>
          <w:r>
            <w:t>Tuesday</w:t>
          </w:r>
        </w:p>
      </w:docPartBody>
    </w:docPart>
    <w:docPart>
      <w:docPartPr>
        <w:name w:val="7DF75C165BD4466DB0355ACD012C3E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BF9C6-A8CC-41B3-ADBB-798F21D0937F}"/>
      </w:docPartPr>
      <w:docPartBody>
        <w:p w:rsidR="0026561E" w:rsidRDefault="0026561E">
          <w:pPr>
            <w:pStyle w:val="7DF75C165BD4466DB0355ACD012C3EBB"/>
          </w:pPr>
          <w:r>
            <w:t>Wednesday</w:t>
          </w:r>
        </w:p>
      </w:docPartBody>
    </w:docPart>
    <w:docPart>
      <w:docPartPr>
        <w:name w:val="F4C078054A164ED08E1A06255D348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A83C4-1E38-4D5A-A3F3-27690F90DAA9}"/>
      </w:docPartPr>
      <w:docPartBody>
        <w:p w:rsidR="0026561E" w:rsidRDefault="0026561E">
          <w:pPr>
            <w:pStyle w:val="F4C078054A164ED08E1A06255D348261"/>
          </w:pPr>
          <w:r>
            <w:t>Thursday</w:t>
          </w:r>
        </w:p>
      </w:docPartBody>
    </w:docPart>
    <w:docPart>
      <w:docPartPr>
        <w:name w:val="FB1CE94E1D8C400BAEC3890FD6195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78954-6C76-41CF-A24C-3250D36D482F}"/>
      </w:docPartPr>
      <w:docPartBody>
        <w:p w:rsidR="0026561E" w:rsidRDefault="0026561E">
          <w:pPr>
            <w:pStyle w:val="FB1CE94E1D8C400BAEC3890FD6195287"/>
          </w:pPr>
          <w:r>
            <w:t>Friday</w:t>
          </w:r>
        </w:p>
      </w:docPartBody>
    </w:docPart>
    <w:docPart>
      <w:docPartPr>
        <w:name w:val="7399448AFA8C43E1A0E234815CC72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A11A1-FD1B-44B7-8619-107E540A7997}"/>
      </w:docPartPr>
      <w:docPartBody>
        <w:p w:rsidR="0026561E" w:rsidRDefault="0026561E">
          <w:pPr>
            <w:pStyle w:val="7399448AFA8C43E1A0E234815CC72DB8"/>
          </w:pPr>
          <w:r>
            <w:t>Saturday</w:t>
          </w:r>
        </w:p>
      </w:docPartBody>
    </w:docPart>
    <w:docPart>
      <w:docPartPr>
        <w:name w:val="D36A078E4DA94CD08B6F36DC13506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AA332-D66D-4D3C-9453-5A9F5563A48E}"/>
      </w:docPartPr>
      <w:docPartBody>
        <w:p w:rsidR="0026561E" w:rsidRDefault="0026561E">
          <w:pPr>
            <w:pStyle w:val="D36A078E4DA94CD08B6F36DC135069AE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EE30B01D4FBE4F65A568E458DBD20F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4837A-1E50-4F5E-A622-6222BAB067BA}"/>
      </w:docPartPr>
      <w:docPartBody>
        <w:p w:rsidR="0026561E" w:rsidRDefault="0026561E">
          <w:pPr>
            <w:pStyle w:val="EE30B01D4FBE4F65A568E458DBD20FD1"/>
          </w:pPr>
          <w:r>
            <w:t>Subtitle</w:t>
          </w:r>
        </w:p>
      </w:docPartBody>
    </w:docPart>
    <w:docPart>
      <w:docPartPr>
        <w:name w:val="A6E141C21F104D758060AA85D0568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C821F-C068-4C7D-83FB-E69158DE3E85}"/>
      </w:docPartPr>
      <w:docPartBody>
        <w:p w:rsidR="0026561E" w:rsidRDefault="0026561E">
          <w:pPr>
            <w:pStyle w:val="A6E141C21F104D758060AA85D0568E1F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841484B57D8E4AC5BA70045B4E59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F48ED-9A83-452F-A721-0F4CDD480DDF}"/>
      </w:docPartPr>
      <w:docPartBody>
        <w:p w:rsidR="0026561E" w:rsidRDefault="0026561E">
          <w:pPr>
            <w:pStyle w:val="841484B57D8E4AC5BA70045B4E59E2DF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C4E93753D8BA49C3ADD84BE6A265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3CC63-9BE4-4169-8E48-DFC0B204A2BF}"/>
      </w:docPartPr>
      <w:docPartBody>
        <w:p w:rsidR="0026561E" w:rsidRDefault="0026561E">
          <w:pPr>
            <w:pStyle w:val="C4E93753D8BA49C3ADD84BE6A2653578"/>
          </w:pPr>
          <w:r>
            <w:t>Sunday</w:t>
          </w:r>
        </w:p>
      </w:docPartBody>
    </w:docPart>
    <w:docPart>
      <w:docPartPr>
        <w:name w:val="D01BEA74DDDA4FA99F5E3BEF6541E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0176D-160E-4ED7-BAD4-089046C20451}"/>
      </w:docPartPr>
      <w:docPartBody>
        <w:p w:rsidR="0026561E" w:rsidRDefault="0026561E">
          <w:pPr>
            <w:pStyle w:val="D01BEA74DDDA4FA99F5E3BEF6541E073"/>
          </w:pPr>
          <w:r>
            <w:t>Monday</w:t>
          </w:r>
        </w:p>
      </w:docPartBody>
    </w:docPart>
    <w:docPart>
      <w:docPartPr>
        <w:name w:val="62EE5B9678AD40FE988F89E2475B6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AFDC9-534C-47EF-B7DC-7E9EDEC677AB}"/>
      </w:docPartPr>
      <w:docPartBody>
        <w:p w:rsidR="0026561E" w:rsidRDefault="0026561E">
          <w:pPr>
            <w:pStyle w:val="62EE5B9678AD40FE988F89E2475B6328"/>
          </w:pPr>
          <w:r>
            <w:t>Tuesday</w:t>
          </w:r>
        </w:p>
      </w:docPartBody>
    </w:docPart>
    <w:docPart>
      <w:docPartPr>
        <w:name w:val="E7272DB1E2C944BDBDC35C6EBF995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C7A01-AD31-46FE-AB3B-9928BAE61E7B}"/>
      </w:docPartPr>
      <w:docPartBody>
        <w:p w:rsidR="0026561E" w:rsidRDefault="0026561E">
          <w:pPr>
            <w:pStyle w:val="E7272DB1E2C944BDBDC35C6EBF995AAE"/>
          </w:pPr>
          <w:r>
            <w:t>Wednesday</w:t>
          </w:r>
        </w:p>
      </w:docPartBody>
    </w:docPart>
    <w:docPart>
      <w:docPartPr>
        <w:name w:val="8F3D0A0F695E4E09BC4E320B06AAC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23A0E-5788-4238-BC74-AA405AE6FB31}"/>
      </w:docPartPr>
      <w:docPartBody>
        <w:p w:rsidR="0026561E" w:rsidRDefault="0026561E">
          <w:pPr>
            <w:pStyle w:val="8F3D0A0F695E4E09BC4E320B06AAC2C8"/>
          </w:pPr>
          <w:r>
            <w:t>Thursday</w:t>
          </w:r>
        </w:p>
      </w:docPartBody>
    </w:docPart>
    <w:docPart>
      <w:docPartPr>
        <w:name w:val="E67BAF374CE9486C8A110860E101C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CEBBE-6D57-4B37-B669-CE7EA38B6ECB}"/>
      </w:docPartPr>
      <w:docPartBody>
        <w:p w:rsidR="0026561E" w:rsidRDefault="0026561E">
          <w:pPr>
            <w:pStyle w:val="E67BAF374CE9486C8A110860E101C8D5"/>
          </w:pPr>
          <w:r>
            <w:t>Friday</w:t>
          </w:r>
        </w:p>
      </w:docPartBody>
    </w:docPart>
    <w:docPart>
      <w:docPartPr>
        <w:name w:val="F18C377B0AC64F6CB45CF37D571BC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591B5A-2AE3-462E-B25F-FB4FB1A00B82}"/>
      </w:docPartPr>
      <w:docPartBody>
        <w:p w:rsidR="0026561E" w:rsidRDefault="0026561E">
          <w:pPr>
            <w:pStyle w:val="F18C377B0AC64F6CB45CF37D571BC5C4"/>
          </w:pPr>
          <w:r>
            <w:t>Saturday</w:t>
          </w:r>
        </w:p>
      </w:docPartBody>
    </w:docPart>
    <w:docPart>
      <w:docPartPr>
        <w:name w:val="F50027FFBCEF434AB47E8DC57C54A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3B15F-867F-4270-A012-FB37728194DB}"/>
      </w:docPartPr>
      <w:docPartBody>
        <w:p w:rsidR="0026561E" w:rsidRDefault="0026561E">
          <w:pPr>
            <w:pStyle w:val="F50027FFBCEF434AB47E8DC57C54A6C4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3594DFE064FA4BE6B14AB0F13EDE0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B0D8D-46EE-4F80-BA20-A17DA64BD9DC}"/>
      </w:docPartPr>
      <w:docPartBody>
        <w:p w:rsidR="0026561E" w:rsidRDefault="0026561E">
          <w:pPr>
            <w:pStyle w:val="3594DFE064FA4BE6B14AB0F13EDE025A"/>
          </w:pPr>
          <w:r>
            <w:t>Subtitle</w:t>
          </w:r>
        </w:p>
      </w:docPartBody>
    </w:docPart>
    <w:docPart>
      <w:docPartPr>
        <w:name w:val="B64BCD0E70E642AAB58D769DC4688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CF6D4-804E-4DA8-870E-D227A99DF20E}"/>
      </w:docPartPr>
      <w:docPartBody>
        <w:p w:rsidR="0026561E" w:rsidRDefault="0026561E">
          <w:pPr>
            <w:pStyle w:val="B64BCD0E70E642AAB58D769DC4688BD8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376440C6812645AEAA83AA1B3DA2D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BAB42-2075-48C6-A6A8-52C34E0A340A}"/>
      </w:docPartPr>
      <w:docPartBody>
        <w:p w:rsidR="0026561E" w:rsidRDefault="0026561E">
          <w:pPr>
            <w:pStyle w:val="376440C6812645AEAA83AA1B3DA2DCC8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23859159B41D4B09941CC55196A15E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4E290-55C0-45D8-96E3-81457B277FFA}"/>
      </w:docPartPr>
      <w:docPartBody>
        <w:p w:rsidR="0026561E" w:rsidRDefault="0026561E">
          <w:pPr>
            <w:pStyle w:val="23859159B41D4B09941CC55196A15EAF"/>
          </w:pPr>
          <w:r>
            <w:t>Sunday</w:t>
          </w:r>
        </w:p>
      </w:docPartBody>
    </w:docPart>
    <w:docPart>
      <w:docPartPr>
        <w:name w:val="A8D2DFC05811435FB9DB8B090F9C8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B03C9-2480-4299-86C6-06C982687636}"/>
      </w:docPartPr>
      <w:docPartBody>
        <w:p w:rsidR="0026561E" w:rsidRDefault="0026561E">
          <w:pPr>
            <w:pStyle w:val="A8D2DFC05811435FB9DB8B090F9C8022"/>
          </w:pPr>
          <w:r>
            <w:t>Monday</w:t>
          </w:r>
        </w:p>
      </w:docPartBody>
    </w:docPart>
    <w:docPart>
      <w:docPartPr>
        <w:name w:val="EC815F772C734039AACBC0703F624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41137-BC09-4700-A6F0-86E31508338A}"/>
      </w:docPartPr>
      <w:docPartBody>
        <w:p w:rsidR="0026561E" w:rsidRDefault="0026561E">
          <w:pPr>
            <w:pStyle w:val="EC815F772C734039AACBC0703F62404E"/>
          </w:pPr>
          <w:r>
            <w:t>Tuesday</w:t>
          </w:r>
        </w:p>
      </w:docPartBody>
    </w:docPart>
    <w:docPart>
      <w:docPartPr>
        <w:name w:val="F74211E5CDC74C4FAC0B3FCABD5C1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8F6B5-6E5C-4F71-8846-2FA6063161AD}"/>
      </w:docPartPr>
      <w:docPartBody>
        <w:p w:rsidR="0026561E" w:rsidRDefault="0026561E">
          <w:pPr>
            <w:pStyle w:val="F74211E5CDC74C4FAC0B3FCABD5C1B6E"/>
          </w:pPr>
          <w:r>
            <w:t>Wednesday</w:t>
          </w:r>
        </w:p>
      </w:docPartBody>
    </w:docPart>
    <w:docPart>
      <w:docPartPr>
        <w:name w:val="6AC334502F834C589A84E431A4285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FB20B7-499A-4176-9025-643323F383E1}"/>
      </w:docPartPr>
      <w:docPartBody>
        <w:p w:rsidR="0026561E" w:rsidRDefault="0026561E">
          <w:pPr>
            <w:pStyle w:val="6AC334502F834C589A84E431A42857E2"/>
          </w:pPr>
          <w:r>
            <w:t>Thursday</w:t>
          </w:r>
        </w:p>
      </w:docPartBody>
    </w:docPart>
    <w:docPart>
      <w:docPartPr>
        <w:name w:val="46A653942E6346888462D33F5B567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16E90-BFC8-4278-924B-7B643BEB583F}"/>
      </w:docPartPr>
      <w:docPartBody>
        <w:p w:rsidR="0026561E" w:rsidRDefault="0026561E">
          <w:pPr>
            <w:pStyle w:val="46A653942E6346888462D33F5B567E27"/>
          </w:pPr>
          <w:r>
            <w:t>Friday</w:t>
          </w:r>
        </w:p>
      </w:docPartBody>
    </w:docPart>
    <w:docPart>
      <w:docPartPr>
        <w:name w:val="3CF230805823463FA01D045E7BD35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B45B2-823A-404E-A7AF-D08D6D78B889}"/>
      </w:docPartPr>
      <w:docPartBody>
        <w:p w:rsidR="0026561E" w:rsidRDefault="0026561E">
          <w:pPr>
            <w:pStyle w:val="3CF230805823463FA01D045E7BD35318"/>
          </w:pPr>
          <w:r>
            <w:t>Saturday</w:t>
          </w:r>
        </w:p>
      </w:docPartBody>
    </w:docPart>
    <w:docPart>
      <w:docPartPr>
        <w:name w:val="27986FCE506F412C81877E284EA0E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4E019-5B8B-4D59-9BF7-C367A845C9D0}"/>
      </w:docPartPr>
      <w:docPartBody>
        <w:p w:rsidR="0026561E" w:rsidRDefault="0026561E">
          <w:pPr>
            <w:pStyle w:val="27986FCE506F412C81877E284EA0EE9D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EBC47327AF0E4C2690DBE862FB893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61A73-5CC6-466D-8520-C1E88EE712AD}"/>
      </w:docPartPr>
      <w:docPartBody>
        <w:p w:rsidR="0026561E" w:rsidRDefault="0026561E">
          <w:pPr>
            <w:pStyle w:val="EBC47327AF0E4C2690DBE862FB893441"/>
          </w:pPr>
          <w:r>
            <w:t>Subtitle</w:t>
          </w:r>
        </w:p>
      </w:docPartBody>
    </w:docPart>
    <w:docPart>
      <w:docPartPr>
        <w:name w:val="3C8BA10E8A3E42D98A0A5999A00F44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66B309-6252-48BC-B603-CF1475326CF1}"/>
      </w:docPartPr>
      <w:docPartBody>
        <w:p w:rsidR="0026561E" w:rsidRDefault="0026561E">
          <w:pPr>
            <w:pStyle w:val="3C8BA10E8A3E42D98A0A5999A00F4490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2337BF21DBB54B51977E28EB69E26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D5DCE-CE6D-4D27-8896-6748B6403795}"/>
      </w:docPartPr>
      <w:docPartBody>
        <w:p w:rsidR="0026561E" w:rsidRDefault="0026561E">
          <w:pPr>
            <w:pStyle w:val="2337BF21DBB54B51977E28EB69E26F16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32ECB16A024044619B1F7FDD388F8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BD38B-FF46-41FB-8059-ADAA88FA4AFA}"/>
      </w:docPartPr>
      <w:docPartBody>
        <w:p w:rsidR="0026561E" w:rsidRDefault="0026561E">
          <w:pPr>
            <w:pStyle w:val="32ECB16A024044619B1F7FDD388F8853"/>
          </w:pPr>
          <w:r>
            <w:t>Sunday</w:t>
          </w:r>
        </w:p>
      </w:docPartBody>
    </w:docPart>
    <w:docPart>
      <w:docPartPr>
        <w:name w:val="625D1BD724B746BC8D9C54AF10722B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05BF8-C5BD-4C9C-A434-2DE934128094}"/>
      </w:docPartPr>
      <w:docPartBody>
        <w:p w:rsidR="0026561E" w:rsidRDefault="0026561E">
          <w:pPr>
            <w:pStyle w:val="625D1BD724B746BC8D9C54AF10722B4A"/>
          </w:pPr>
          <w:r>
            <w:t>Monday</w:t>
          </w:r>
        </w:p>
      </w:docPartBody>
    </w:docPart>
    <w:docPart>
      <w:docPartPr>
        <w:name w:val="DAB87D4C9485411EAA6DE226F7793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3DFB8-376C-4689-9EE0-6792A7189A4B}"/>
      </w:docPartPr>
      <w:docPartBody>
        <w:p w:rsidR="0026561E" w:rsidRDefault="0026561E">
          <w:pPr>
            <w:pStyle w:val="DAB87D4C9485411EAA6DE226F7793A49"/>
          </w:pPr>
          <w:r>
            <w:t>Tuesday</w:t>
          </w:r>
        </w:p>
      </w:docPartBody>
    </w:docPart>
    <w:docPart>
      <w:docPartPr>
        <w:name w:val="681FA2F8735C4A7F9CE0A24ECA067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D2070-1B77-43CC-B4DE-1CAC0B86D856}"/>
      </w:docPartPr>
      <w:docPartBody>
        <w:p w:rsidR="0026561E" w:rsidRDefault="0026561E">
          <w:pPr>
            <w:pStyle w:val="681FA2F8735C4A7F9CE0A24ECA067E22"/>
          </w:pPr>
          <w:r>
            <w:t>Wednesday</w:t>
          </w:r>
        </w:p>
      </w:docPartBody>
    </w:docPart>
    <w:docPart>
      <w:docPartPr>
        <w:name w:val="63897A02C8FF4E7D87A5FDA709812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F9FB9-1D4E-4065-9BF6-D30CCB8C4796}"/>
      </w:docPartPr>
      <w:docPartBody>
        <w:p w:rsidR="0026561E" w:rsidRDefault="0026561E">
          <w:pPr>
            <w:pStyle w:val="63897A02C8FF4E7D87A5FDA7098122BE"/>
          </w:pPr>
          <w:r>
            <w:t>Thursday</w:t>
          </w:r>
        </w:p>
      </w:docPartBody>
    </w:docPart>
    <w:docPart>
      <w:docPartPr>
        <w:name w:val="F167DF5A8820431DAC37CE55E2611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473FB-2669-4044-A40F-E88FBECDA568}"/>
      </w:docPartPr>
      <w:docPartBody>
        <w:p w:rsidR="0026561E" w:rsidRDefault="0026561E">
          <w:pPr>
            <w:pStyle w:val="F167DF5A8820431DAC37CE55E26111B6"/>
          </w:pPr>
          <w:r>
            <w:t>Friday</w:t>
          </w:r>
        </w:p>
      </w:docPartBody>
    </w:docPart>
    <w:docPart>
      <w:docPartPr>
        <w:name w:val="F42C34BB8CB6489C872DB6E6106D4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5E6E1-F189-4A68-9C90-21E4DF77FC1B}"/>
      </w:docPartPr>
      <w:docPartBody>
        <w:p w:rsidR="0026561E" w:rsidRDefault="0026561E">
          <w:pPr>
            <w:pStyle w:val="F42C34BB8CB6489C872DB6E6106D484C"/>
          </w:pPr>
          <w:r>
            <w:t>Saturday</w:t>
          </w:r>
        </w:p>
      </w:docPartBody>
    </w:docPart>
    <w:docPart>
      <w:docPartPr>
        <w:name w:val="38F6B10CA62B4FC6B6140EDBFBAF3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F2456-F899-4E64-808D-27E66604CC1B}"/>
      </w:docPartPr>
      <w:docPartBody>
        <w:p w:rsidR="0026561E" w:rsidRDefault="0026561E">
          <w:pPr>
            <w:pStyle w:val="38F6B10CA62B4FC6B6140EDBFBAF34A9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AAFB7F7ED5364787B7DBFC8E2143E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48D95-720B-495A-92E6-BD91443D3C6A}"/>
      </w:docPartPr>
      <w:docPartBody>
        <w:p w:rsidR="0026561E" w:rsidRDefault="0026561E">
          <w:pPr>
            <w:pStyle w:val="AAFB7F7ED5364787B7DBFC8E2143ECD2"/>
          </w:pPr>
          <w:r>
            <w:t>Subtitle</w:t>
          </w:r>
        </w:p>
      </w:docPartBody>
    </w:docPart>
    <w:docPart>
      <w:docPartPr>
        <w:name w:val="795C3FA3AE6C4C13806D41B5F6BF3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198CE-CB33-43D4-AD34-A68184B87E84}"/>
      </w:docPartPr>
      <w:docPartBody>
        <w:p w:rsidR="0026561E" w:rsidRDefault="0026561E">
          <w:pPr>
            <w:pStyle w:val="795C3FA3AE6C4C13806D41B5F6BF31D4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14903D6E00284A739417201EBB12B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CEB06-3B67-4AF6-AD1C-0C65127E7902}"/>
      </w:docPartPr>
      <w:docPartBody>
        <w:p w:rsidR="0026561E" w:rsidRDefault="0026561E">
          <w:pPr>
            <w:pStyle w:val="14903D6E00284A739417201EBB12B0F7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A5030AA49BF3424DA9FA54E83CA3D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C9FE3-4BA3-4845-B1BE-1B3D422167E2}"/>
      </w:docPartPr>
      <w:docPartBody>
        <w:p w:rsidR="0026561E" w:rsidRDefault="0026561E">
          <w:pPr>
            <w:pStyle w:val="A5030AA49BF3424DA9FA54E83CA3D314"/>
          </w:pPr>
          <w:r>
            <w:t>Sunday</w:t>
          </w:r>
        </w:p>
      </w:docPartBody>
    </w:docPart>
    <w:docPart>
      <w:docPartPr>
        <w:name w:val="D6F71B089A6B4731A34FF17A6BA4E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0C602-71D3-44F8-A873-6D3E51B85695}"/>
      </w:docPartPr>
      <w:docPartBody>
        <w:p w:rsidR="0026561E" w:rsidRDefault="0026561E">
          <w:pPr>
            <w:pStyle w:val="D6F71B089A6B4731A34FF17A6BA4EEB9"/>
          </w:pPr>
          <w:r>
            <w:t>Monday</w:t>
          </w:r>
        </w:p>
      </w:docPartBody>
    </w:docPart>
    <w:docPart>
      <w:docPartPr>
        <w:name w:val="8A6D22C47F544758A173D5D2E77FC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90DDC-6D3C-435A-AE71-5AAEF4C8309F}"/>
      </w:docPartPr>
      <w:docPartBody>
        <w:p w:rsidR="0026561E" w:rsidRDefault="0026561E">
          <w:pPr>
            <w:pStyle w:val="8A6D22C47F544758A173D5D2E77FC4F2"/>
          </w:pPr>
          <w:r>
            <w:t>Tuesday</w:t>
          </w:r>
        </w:p>
      </w:docPartBody>
    </w:docPart>
    <w:docPart>
      <w:docPartPr>
        <w:name w:val="C58154E2D1FA4C028D4AA067AA1C0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75651-0273-4AFD-A395-0EB0676C7464}"/>
      </w:docPartPr>
      <w:docPartBody>
        <w:p w:rsidR="0026561E" w:rsidRDefault="0026561E">
          <w:pPr>
            <w:pStyle w:val="C58154E2D1FA4C028D4AA067AA1C0953"/>
          </w:pPr>
          <w:r>
            <w:t>Wednesday</w:t>
          </w:r>
        </w:p>
      </w:docPartBody>
    </w:docPart>
    <w:docPart>
      <w:docPartPr>
        <w:name w:val="7916981F9082428FBE37AE50E2DE8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BD075-C23E-45AE-8E38-E60D88FFE9E4}"/>
      </w:docPartPr>
      <w:docPartBody>
        <w:p w:rsidR="0026561E" w:rsidRDefault="0026561E">
          <w:pPr>
            <w:pStyle w:val="7916981F9082428FBE37AE50E2DE8F4E"/>
          </w:pPr>
          <w:r>
            <w:t>Thursday</w:t>
          </w:r>
        </w:p>
      </w:docPartBody>
    </w:docPart>
    <w:docPart>
      <w:docPartPr>
        <w:name w:val="12BE9829617E4AE78BEDD0B91338A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B680E-2CFB-4048-AFD0-D23FC9CC8E42}"/>
      </w:docPartPr>
      <w:docPartBody>
        <w:p w:rsidR="0026561E" w:rsidRDefault="0026561E">
          <w:pPr>
            <w:pStyle w:val="12BE9829617E4AE78BEDD0B91338AC7A"/>
          </w:pPr>
          <w:r>
            <w:t>Friday</w:t>
          </w:r>
        </w:p>
      </w:docPartBody>
    </w:docPart>
    <w:docPart>
      <w:docPartPr>
        <w:name w:val="67197E430BF6447A9039F72C1EF79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3D5AC-60C5-46C1-B553-E9C1BE79B92D}"/>
      </w:docPartPr>
      <w:docPartBody>
        <w:p w:rsidR="0026561E" w:rsidRDefault="0026561E">
          <w:pPr>
            <w:pStyle w:val="67197E430BF6447A9039F72C1EF79CAD"/>
          </w:pPr>
          <w:r>
            <w:t>Saturday</w:t>
          </w:r>
        </w:p>
      </w:docPartBody>
    </w:docPart>
    <w:docPart>
      <w:docPartPr>
        <w:name w:val="04B5D4F474364659AAE9CCC841878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D930C-7DB9-4703-B656-AC14262D4667}"/>
      </w:docPartPr>
      <w:docPartBody>
        <w:p w:rsidR="0026561E" w:rsidRDefault="0026561E">
          <w:pPr>
            <w:pStyle w:val="04B5D4F474364659AAE9CCC84187834D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CD44E195598F4F5EB46574CE669672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0B217-CA09-4250-9172-9F91D5EB66BC}"/>
      </w:docPartPr>
      <w:docPartBody>
        <w:p w:rsidR="0026561E" w:rsidRDefault="0026561E">
          <w:pPr>
            <w:pStyle w:val="CD44E195598F4F5EB46574CE669672D5"/>
          </w:pPr>
          <w:r>
            <w:t>Subtitle</w:t>
          </w:r>
        </w:p>
      </w:docPartBody>
    </w:docPart>
    <w:docPart>
      <w:docPartPr>
        <w:name w:val="C0F8F9FCD27B4832B06ED1DD1A0C4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48DC0-2040-4050-B60D-1868AE130CA5}"/>
      </w:docPartPr>
      <w:docPartBody>
        <w:p w:rsidR="0026561E" w:rsidRDefault="0026561E">
          <w:pPr>
            <w:pStyle w:val="C0F8F9FCD27B4832B06ED1DD1A0C448A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9F9BE14998A6405590A181E9516F5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511D1-DE60-42E3-89C0-A165F4758067}"/>
      </w:docPartPr>
      <w:docPartBody>
        <w:p w:rsidR="0026561E" w:rsidRDefault="0026561E">
          <w:pPr>
            <w:pStyle w:val="9F9BE14998A6405590A181E9516F5A9A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CA4036C017EF4248BDC713195387A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A6B62-D9CE-4DDF-817F-F2B91AEC7DC5}"/>
      </w:docPartPr>
      <w:docPartBody>
        <w:p w:rsidR="0026561E" w:rsidRDefault="0026561E">
          <w:pPr>
            <w:pStyle w:val="CA4036C017EF4248BDC713195387A43C"/>
          </w:pPr>
          <w:r>
            <w:t>Sunday</w:t>
          </w:r>
        </w:p>
      </w:docPartBody>
    </w:docPart>
    <w:docPart>
      <w:docPartPr>
        <w:name w:val="4DBD4C8421F545FBB9F84BD462192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16550-5918-4612-A4F0-76D8D15443BB}"/>
      </w:docPartPr>
      <w:docPartBody>
        <w:p w:rsidR="0026561E" w:rsidRDefault="0026561E">
          <w:pPr>
            <w:pStyle w:val="4DBD4C8421F545FBB9F84BD462192692"/>
          </w:pPr>
          <w:r>
            <w:t>Monday</w:t>
          </w:r>
        </w:p>
      </w:docPartBody>
    </w:docPart>
    <w:docPart>
      <w:docPartPr>
        <w:name w:val="51BDC6AA6EF54ADC93AF7E5FB7B42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729A7-DB17-4182-BABA-E642AE182F0C}"/>
      </w:docPartPr>
      <w:docPartBody>
        <w:p w:rsidR="0026561E" w:rsidRDefault="0026561E">
          <w:pPr>
            <w:pStyle w:val="51BDC6AA6EF54ADC93AF7E5FB7B423D6"/>
          </w:pPr>
          <w:r>
            <w:t>Tuesday</w:t>
          </w:r>
        </w:p>
      </w:docPartBody>
    </w:docPart>
    <w:docPart>
      <w:docPartPr>
        <w:name w:val="691F1763AAF2426F9F3105B437BF5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37535-CECD-405C-8A51-EF6B02CB882A}"/>
      </w:docPartPr>
      <w:docPartBody>
        <w:p w:rsidR="0026561E" w:rsidRDefault="0026561E">
          <w:pPr>
            <w:pStyle w:val="691F1763AAF2426F9F3105B437BF5D6D"/>
          </w:pPr>
          <w:r>
            <w:t>Wednesday</w:t>
          </w:r>
        </w:p>
      </w:docPartBody>
    </w:docPart>
    <w:docPart>
      <w:docPartPr>
        <w:name w:val="68A7DD9E3BD2427E9FD6E54AEF55E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261BA-ECFA-4ABE-B2D6-2563EC314A21}"/>
      </w:docPartPr>
      <w:docPartBody>
        <w:p w:rsidR="0026561E" w:rsidRDefault="0026561E">
          <w:pPr>
            <w:pStyle w:val="68A7DD9E3BD2427E9FD6E54AEF55EBAD"/>
          </w:pPr>
          <w:r>
            <w:t>Thursday</w:t>
          </w:r>
        </w:p>
      </w:docPartBody>
    </w:docPart>
    <w:docPart>
      <w:docPartPr>
        <w:name w:val="26F2BF83C11E451CAD1F30B336E4C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1CCE0-9F74-440F-B39E-91354B905634}"/>
      </w:docPartPr>
      <w:docPartBody>
        <w:p w:rsidR="0026561E" w:rsidRDefault="0026561E">
          <w:pPr>
            <w:pStyle w:val="26F2BF83C11E451CAD1F30B336E4CAEC"/>
          </w:pPr>
          <w:r>
            <w:t>Friday</w:t>
          </w:r>
        </w:p>
      </w:docPartBody>
    </w:docPart>
    <w:docPart>
      <w:docPartPr>
        <w:name w:val="E2F69E457F754283BC4C667EF7C1D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22D5A-D7FF-4CDA-9C67-ADC18998D9C8}"/>
      </w:docPartPr>
      <w:docPartBody>
        <w:p w:rsidR="0026561E" w:rsidRDefault="0026561E">
          <w:pPr>
            <w:pStyle w:val="E2F69E457F754283BC4C667EF7C1DCE4"/>
          </w:pPr>
          <w:r>
            <w:t>Saturday</w:t>
          </w:r>
        </w:p>
      </w:docPartBody>
    </w:docPart>
    <w:docPart>
      <w:docPartPr>
        <w:name w:val="C8FCF5F8E24148BA90809DDAD9C1A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53CBA-D14B-4348-8B35-601398BD7CE4}"/>
      </w:docPartPr>
      <w:docPartBody>
        <w:p w:rsidR="0026561E" w:rsidRDefault="0026561E">
          <w:pPr>
            <w:pStyle w:val="C8FCF5F8E24148BA90809DDAD9C1A70B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1E"/>
    <w:rsid w:val="0026561E"/>
    <w:rsid w:val="008E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C44E8CFE0E4895BF610DE5B9EE21B2">
    <w:name w:val="F1C44E8CFE0E4895BF610DE5B9EE21B2"/>
  </w:style>
  <w:style w:type="paragraph" w:customStyle="1" w:styleId="9FFD49C13C7C4476A6CA25B0EF6B92D7">
    <w:name w:val="9FFD49C13C7C4476A6CA25B0EF6B92D7"/>
  </w:style>
  <w:style w:type="paragraph" w:customStyle="1" w:styleId="47F13E198C4D4DC78103581E35AE8322">
    <w:name w:val="47F13E198C4D4DC78103581E35AE8322"/>
  </w:style>
  <w:style w:type="paragraph" w:customStyle="1" w:styleId="F35C9DDD621544789BDD404E90737C38">
    <w:name w:val="F35C9DDD621544789BDD404E90737C38"/>
  </w:style>
  <w:style w:type="paragraph" w:customStyle="1" w:styleId="ECF78C856C8941BC82B725BCE855CA5B">
    <w:name w:val="ECF78C856C8941BC82B725BCE855CA5B"/>
  </w:style>
  <w:style w:type="paragraph" w:customStyle="1" w:styleId="63A86D8F41984BB399F3B004D4D5942F">
    <w:name w:val="63A86D8F41984BB399F3B004D4D5942F"/>
  </w:style>
  <w:style w:type="paragraph" w:customStyle="1" w:styleId="64E753A48E39440188153BFEEC862C9B">
    <w:name w:val="64E753A48E39440188153BFEEC862C9B"/>
  </w:style>
  <w:style w:type="paragraph" w:customStyle="1" w:styleId="70ED381318284173956DE56C27009C21">
    <w:name w:val="70ED381318284173956DE56C27009C21"/>
  </w:style>
  <w:style w:type="paragraph" w:customStyle="1" w:styleId="02B0A12A98C64B54949F3B07CBEEBA17">
    <w:name w:val="02B0A12A98C64B54949F3B07CBEEBA17"/>
  </w:style>
  <w:style w:type="paragraph" w:customStyle="1" w:styleId="3340473DA658414592928E5027AE0919">
    <w:name w:val="3340473DA658414592928E5027AE0919"/>
  </w:style>
  <w:style w:type="paragraph" w:customStyle="1" w:styleId="93BE19C641574B0A8A8585E1374A0D88">
    <w:name w:val="93BE19C641574B0A8A8585E1374A0D88"/>
  </w:style>
  <w:style w:type="paragraph" w:customStyle="1" w:styleId="8A9B91A4B37D476692A738280E83CA74">
    <w:name w:val="8A9B91A4B37D476692A738280E83CA74"/>
  </w:style>
  <w:style w:type="paragraph" w:customStyle="1" w:styleId="8A04480415B246A6BCE3286CAB6E1215">
    <w:name w:val="8A04480415B246A6BCE3286CAB6E1215"/>
  </w:style>
  <w:style w:type="paragraph" w:customStyle="1" w:styleId="D63DD604B3104E1AB1695E04271E25BA">
    <w:name w:val="D63DD604B3104E1AB1695E04271E25BA"/>
  </w:style>
  <w:style w:type="paragraph" w:customStyle="1" w:styleId="7C0E8697791A4511875EB41049704B9E">
    <w:name w:val="7C0E8697791A4511875EB41049704B9E"/>
  </w:style>
  <w:style w:type="paragraph" w:customStyle="1" w:styleId="7FA1EC6B751A43C98D1FB4ECC75107FC">
    <w:name w:val="7FA1EC6B751A43C98D1FB4ECC75107FC"/>
  </w:style>
  <w:style w:type="paragraph" w:customStyle="1" w:styleId="B8FEAD1C92A6419ABCDDDE46235CD8BD">
    <w:name w:val="B8FEAD1C92A6419ABCDDDE46235CD8BD"/>
  </w:style>
  <w:style w:type="paragraph" w:customStyle="1" w:styleId="892D370995E442DFB62CEA38BBBCBAD6">
    <w:name w:val="892D370995E442DFB62CEA38BBBCBAD6"/>
  </w:style>
  <w:style w:type="paragraph" w:customStyle="1" w:styleId="E2C2BEBAE82544B3A92A4F8574CE0F09">
    <w:name w:val="E2C2BEBAE82544B3A92A4F8574CE0F09"/>
  </w:style>
  <w:style w:type="paragraph" w:customStyle="1" w:styleId="E4FD009E59AE49F9AB29E44D90C54E84">
    <w:name w:val="E4FD009E59AE49F9AB29E44D90C54E84"/>
  </w:style>
  <w:style w:type="paragraph" w:customStyle="1" w:styleId="F56A34786E834E8DA062C9A7DFC3802D">
    <w:name w:val="F56A34786E834E8DA062C9A7DFC3802D"/>
  </w:style>
  <w:style w:type="paragraph" w:customStyle="1" w:styleId="7D02BBA7B4DC41EA9D748B2E24EE0AFA">
    <w:name w:val="7D02BBA7B4DC41EA9D748B2E24EE0AFA"/>
  </w:style>
  <w:style w:type="paragraph" w:customStyle="1" w:styleId="4AA37EB601B84AA3B44040D015E879A0">
    <w:name w:val="4AA37EB601B84AA3B44040D015E879A0"/>
  </w:style>
  <w:style w:type="paragraph" w:customStyle="1" w:styleId="9676F195FAD74007819BF53B4052A5CD">
    <w:name w:val="9676F195FAD74007819BF53B4052A5CD"/>
  </w:style>
  <w:style w:type="paragraph" w:customStyle="1" w:styleId="AA906FEEF2CC4CD7AE5B4657EC3DA2D8">
    <w:name w:val="AA906FEEF2CC4CD7AE5B4657EC3DA2D8"/>
  </w:style>
  <w:style w:type="paragraph" w:customStyle="1" w:styleId="E2FFC8B70AF74F9A99F74C47BACA6196">
    <w:name w:val="E2FFC8B70AF74F9A99F74C47BACA6196"/>
  </w:style>
  <w:style w:type="paragraph" w:customStyle="1" w:styleId="1E8DFAD7DA91479CB387D507FA3CB89C">
    <w:name w:val="1E8DFAD7DA91479CB387D507FA3CB89C"/>
  </w:style>
  <w:style w:type="paragraph" w:customStyle="1" w:styleId="6EAB5AA4B0934F4092423A990DC69C94">
    <w:name w:val="6EAB5AA4B0934F4092423A990DC69C94"/>
  </w:style>
  <w:style w:type="paragraph" w:customStyle="1" w:styleId="79E6CD0F8AE84A57ABFE0544CBE09E15">
    <w:name w:val="79E6CD0F8AE84A57ABFE0544CBE09E15"/>
  </w:style>
  <w:style w:type="paragraph" w:customStyle="1" w:styleId="567BB13E9B0640B6960512672BA18584">
    <w:name w:val="567BB13E9B0640B6960512672BA18584"/>
  </w:style>
  <w:style w:type="paragraph" w:customStyle="1" w:styleId="5D171CE2E05240B394DEFC333D64DCCC">
    <w:name w:val="5D171CE2E05240B394DEFC333D64DCCC"/>
  </w:style>
  <w:style w:type="paragraph" w:customStyle="1" w:styleId="3C57B7C4BE0C4E979C22F9604797548B">
    <w:name w:val="3C57B7C4BE0C4E979C22F9604797548B"/>
  </w:style>
  <w:style w:type="paragraph" w:customStyle="1" w:styleId="CF0792386F9D4556B63D8F18DA021359">
    <w:name w:val="CF0792386F9D4556B63D8F18DA021359"/>
  </w:style>
  <w:style w:type="paragraph" w:customStyle="1" w:styleId="0D532A660AC34366BA3DDA0162F5635D">
    <w:name w:val="0D532A660AC34366BA3DDA0162F5635D"/>
  </w:style>
  <w:style w:type="paragraph" w:customStyle="1" w:styleId="E0EE1BA202E94663919E9595CD53111A">
    <w:name w:val="E0EE1BA202E94663919E9595CD53111A"/>
  </w:style>
  <w:style w:type="paragraph" w:customStyle="1" w:styleId="D4B4B0DD25A7428999B4B9DBB5D10442">
    <w:name w:val="D4B4B0DD25A7428999B4B9DBB5D10442"/>
  </w:style>
  <w:style w:type="paragraph" w:customStyle="1" w:styleId="81F0FE60654D4EA2836495ABFC228060">
    <w:name w:val="81F0FE60654D4EA2836495ABFC228060"/>
  </w:style>
  <w:style w:type="paragraph" w:customStyle="1" w:styleId="34B4B01B77834102B7316A3622813C9E">
    <w:name w:val="34B4B01B77834102B7316A3622813C9E"/>
  </w:style>
  <w:style w:type="paragraph" w:customStyle="1" w:styleId="CEFFFF7433B04C059B9524EDA9F5E3E9">
    <w:name w:val="CEFFFF7433B04C059B9524EDA9F5E3E9"/>
  </w:style>
  <w:style w:type="paragraph" w:customStyle="1" w:styleId="79A99C2CB35E4A74A00A212EB993A29B">
    <w:name w:val="79A99C2CB35E4A74A00A212EB993A29B"/>
  </w:style>
  <w:style w:type="paragraph" w:customStyle="1" w:styleId="8D08324427E8435DA0DB499440DF997E">
    <w:name w:val="8D08324427E8435DA0DB499440DF997E"/>
  </w:style>
  <w:style w:type="paragraph" w:customStyle="1" w:styleId="F3CB98F1A5444F76B55F00A25BB87DF7">
    <w:name w:val="F3CB98F1A5444F76B55F00A25BB87DF7"/>
  </w:style>
  <w:style w:type="paragraph" w:customStyle="1" w:styleId="74D002839A0340FD80D2291AC1950A3B">
    <w:name w:val="74D002839A0340FD80D2291AC1950A3B"/>
  </w:style>
  <w:style w:type="paragraph" w:customStyle="1" w:styleId="970445C1CCEE47CF878AFC400E7B4A8C">
    <w:name w:val="970445C1CCEE47CF878AFC400E7B4A8C"/>
  </w:style>
  <w:style w:type="paragraph" w:customStyle="1" w:styleId="60A4AE42B5DB490DA018C43FA0FD456C">
    <w:name w:val="60A4AE42B5DB490DA018C43FA0FD456C"/>
  </w:style>
  <w:style w:type="paragraph" w:customStyle="1" w:styleId="202F3F0239F345CDBA42A384D05E78AF">
    <w:name w:val="202F3F0239F345CDBA42A384D05E78AF"/>
  </w:style>
  <w:style w:type="paragraph" w:customStyle="1" w:styleId="186013DA87A240B1BCF55BEBC9C8381E">
    <w:name w:val="186013DA87A240B1BCF55BEBC9C8381E"/>
  </w:style>
  <w:style w:type="paragraph" w:customStyle="1" w:styleId="29CFFF231BD7412CBF7C19130479A070">
    <w:name w:val="29CFFF231BD7412CBF7C19130479A070"/>
  </w:style>
  <w:style w:type="paragraph" w:customStyle="1" w:styleId="F999145FC2724FBDB09B60BEFA2281D8">
    <w:name w:val="F999145FC2724FBDB09B60BEFA2281D8"/>
  </w:style>
  <w:style w:type="paragraph" w:customStyle="1" w:styleId="ACCCEE46EBEE4B578A94543369816D51">
    <w:name w:val="ACCCEE46EBEE4B578A94543369816D51"/>
  </w:style>
  <w:style w:type="paragraph" w:customStyle="1" w:styleId="8B53479F51D74A5B99E8A35D0F28F0DF">
    <w:name w:val="8B53479F51D74A5B99E8A35D0F28F0DF"/>
  </w:style>
  <w:style w:type="paragraph" w:customStyle="1" w:styleId="405EA75288BC42C396221EBCE188FA72">
    <w:name w:val="405EA75288BC42C396221EBCE188FA72"/>
  </w:style>
  <w:style w:type="paragraph" w:customStyle="1" w:styleId="A7B8F12F251B481FBAD8FC09194CE89A">
    <w:name w:val="A7B8F12F251B481FBAD8FC09194CE89A"/>
  </w:style>
  <w:style w:type="paragraph" w:customStyle="1" w:styleId="54F3687EBC4A46D2B6C6D1C712CAA7BD">
    <w:name w:val="54F3687EBC4A46D2B6C6D1C712CAA7BD"/>
  </w:style>
  <w:style w:type="paragraph" w:customStyle="1" w:styleId="B3DBC86D2E4941F98DE9B9E87AEB86C5">
    <w:name w:val="B3DBC86D2E4941F98DE9B9E87AEB86C5"/>
  </w:style>
  <w:style w:type="paragraph" w:customStyle="1" w:styleId="3D64BC17A5A0420AA60777A8C967CF6C">
    <w:name w:val="3D64BC17A5A0420AA60777A8C967CF6C"/>
  </w:style>
  <w:style w:type="paragraph" w:customStyle="1" w:styleId="9D954803494A44F281123E7391C87774">
    <w:name w:val="9D954803494A44F281123E7391C87774"/>
  </w:style>
  <w:style w:type="paragraph" w:customStyle="1" w:styleId="0227710B4A24411B96343D95B0579778">
    <w:name w:val="0227710B4A24411B96343D95B0579778"/>
  </w:style>
  <w:style w:type="paragraph" w:customStyle="1" w:styleId="F9889D6189BD4C57965C7B56739899B9">
    <w:name w:val="F9889D6189BD4C57965C7B56739899B9"/>
  </w:style>
  <w:style w:type="paragraph" w:customStyle="1" w:styleId="019F1CE5DA354B42B333387A2EDF145E">
    <w:name w:val="019F1CE5DA354B42B333387A2EDF145E"/>
  </w:style>
  <w:style w:type="paragraph" w:customStyle="1" w:styleId="51F514FAF4EC436CB86C9CA80986DC38">
    <w:name w:val="51F514FAF4EC436CB86C9CA80986DC38"/>
  </w:style>
  <w:style w:type="paragraph" w:customStyle="1" w:styleId="408A9495DB264B32820E8338D095766A">
    <w:name w:val="408A9495DB264B32820E8338D095766A"/>
  </w:style>
  <w:style w:type="paragraph" w:customStyle="1" w:styleId="B4A1902CFC454519B4904E81DEBD0033">
    <w:name w:val="B4A1902CFC454519B4904E81DEBD0033"/>
  </w:style>
  <w:style w:type="paragraph" w:customStyle="1" w:styleId="98A385EB9CED444FA09AA8CD7DBBB81F">
    <w:name w:val="98A385EB9CED444FA09AA8CD7DBBB81F"/>
  </w:style>
  <w:style w:type="paragraph" w:customStyle="1" w:styleId="5B0C20A28EBC47B5BBA2BBC818553DEA">
    <w:name w:val="5B0C20A28EBC47B5BBA2BBC818553DEA"/>
  </w:style>
  <w:style w:type="paragraph" w:customStyle="1" w:styleId="D9D514B0696C4082AC6DFB496C498CD6">
    <w:name w:val="D9D514B0696C4082AC6DFB496C498CD6"/>
  </w:style>
  <w:style w:type="paragraph" w:customStyle="1" w:styleId="3A32F3EA136F4FE48D872DB6A1050919">
    <w:name w:val="3A32F3EA136F4FE48D872DB6A1050919"/>
  </w:style>
  <w:style w:type="paragraph" w:customStyle="1" w:styleId="78A400EAD2344BACB0AE7CC5AB2715F0">
    <w:name w:val="78A400EAD2344BACB0AE7CC5AB2715F0"/>
  </w:style>
  <w:style w:type="paragraph" w:customStyle="1" w:styleId="84D114EB78B0488CAF8932DEC629B2AC">
    <w:name w:val="84D114EB78B0488CAF8932DEC629B2AC"/>
  </w:style>
  <w:style w:type="paragraph" w:customStyle="1" w:styleId="DC836317170140A694DB265EA5909C4F">
    <w:name w:val="DC836317170140A694DB265EA5909C4F"/>
  </w:style>
  <w:style w:type="paragraph" w:customStyle="1" w:styleId="01E7910E369149AFB5ED4AD87C9ADB7D">
    <w:name w:val="01E7910E369149AFB5ED4AD87C9ADB7D"/>
  </w:style>
  <w:style w:type="paragraph" w:customStyle="1" w:styleId="B0D99C50C6A24A59B870D2BA6F0D5D02">
    <w:name w:val="B0D99C50C6A24A59B870D2BA6F0D5D02"/>
  </w:style>
  <w:style w:type="paragraph" w:customStyle="1" w:styleId="7DF75C165BD4466DB0355ACD012C3EBB">
    <w:name w:val="7DF75C165BD4466DB0355ACD012C3EBB"/>
  </w:style>
  <w:style w:type="paragraph" w:customStyle="1" w:styleId="F4C078054A164ED08E1A06255D348261">
    <w:name w:val="F4C078054A164ED08E1A06255D348261"/>
  </w:style>
  <w:style w:type="paragraph" w:customStyle="1" w:styleId="FB1CE94E1D8C400BAEC3890FD6195287">
    <w:name w:val="FB1CE94E1D8C400BAEC3890FD6195287"/>
  </w:style>
  <w:style w:type="paragraph" w:customStyle="1" w:styleId="7399448AFA8C43E1A0E234815CC72DB8">
    <w:name w:val="7399448AFA8C43E1A0E234815CC72DB8"/>
  </w:style>
  <w:style w:type="paragraph" w:customStyle="1" w:styleId="D36A078E4DA94CD08B6F36DC135069AE">
    <w:name w:val="D36A078E4DA94CD08B6F36DC135069AE"/>
  </w:style>
  <w:style w:type="paragraph" w:customStyle="1" w:styleId="EE30B01D4FBE4F65A568E458DBD20FD1">
    <w:name w:val="EE30B01D4FBE4F65A568E458DBD20FD1"/>
  </w:style>
  <w:style w:type="paragraph" w:customStyle="1" w:styleId="A6E141C21F104D758060AA85D0568E1F">
    <w:name w:val="A6E141C21F104D758060AA85D0568E1F"/>
  </w:style>
  <w:style w:type="paragraph" w:customStyle="1" w:styleId="841484B57D8E4AC5BA70045B4E59E2DF">
    <w:name w:val="841484B57D8E4AC5BA70045B4E59E2DF"/>
  </w:style>
  <w:style w:type="paragraph" w:customStyle="1" w:styleId="C4E93753D8BA49C3ADD84BE6A2653578">
    <w:name w:val="C4E93753D8BA49C3ADD84BE6A2653578"/>
  </w:style>
  <w:style w:type="paragraph" w:customStyle="1" w:styleId="D01BEA74DDDA4FA99F5E3BEF6541E073">
    <w:name w:val="D01BEA74DDDA4FA99F5E3BEF6541E073"/>
  </w:style>
  <w:style w:type="paragraph" w:customStyle="1" w:styleId="62EE5B9678AD40FE988F89E2475B6328">
    <w:name w:val="62EE5B9678AD40FE988F89E2475B6328"/>
  </w:style>
  <w:style w:type="paragraph" w:customStyle="1" w:styleId="E7272DB1E2C944BDBDC35C6EBF995AAE">
    <w:name w:val="E7272DB1E2C944BDBDC35C6EBF995AAE"/>
  </w:style>
  <w:style w:type="paragraph" w:customStyle="1" w:styleId="8F3D0A0F695E4E09BC4E320B06AAC2C8">
    <w:name w:val="8F3D0A0F695E4E09BC4E320B06AAC2C8"/>
  </w:style>
  <w:style w:type="paragraph" w:customStyle="1" w:styleId="E67BAF374CE9486C8A110860E101C8D5">
    <w:name w:val="E67BAF374CE9486C8A110860E101C8D5"/>
  </w:style>
  <w:style w:type="paragraph" w:customStyle="1" w:styleId="F18C377B0AC64F6CB45CF37D571BC5C4">
    <w:name w:val="F18C377B0AC64F6CB45CF37D571BC5C4"/>
  </w:style>
  <w:style w:type="paragraph" w:customStyle="1" w:styleId="F50027FFBCEF434AB47E8DC57C54A6C4">
    <w:name w:val="F50027FFBCEF434AB47E8DC57C54A6C4"/>
  </w:style>
  <w:style w:type="paragraph" w:customStyle="1" w:styleId="3594DFE064FA4BE6B14AB0F13EDE025A">
    <w:name w:val="3594DFE064FA4BE6B14AB0F13EDE025A"/>
  </w:style>
  <w:style w:type="paragraph" w:customStyle="1" w:styleId="B64BCD0E70E642AAB58D769DC4688BD8">
    <w:name w:val="B64BCD0E70E642AAB58D769DC4688BD8"/>
  </w:style>
  <w:style w:type="paragraph" w:customStyle="1" w:styleId="376440C6812645AEAA83AA1B3DA2DCC8">
    <w:name w:val="376440C6812645AEAA83AA1B3DA2DCC8"/>
  </w:style>
  <w:style w:type="paragraph" w:customStyle="1" w:styleId="23859159B41D4B09941CC55196A15EAF">
    <w:name w:val="23859159B41D4B09941CC55196A15EAF"/>
  </w:style>
  <w:style w:type="paragraph" w:customStyle="1" w:styleId="A8D2DFC05811435FB9DB8B090F9C8022">
    <w:name w:val="A8D2DFC05811435FB9DB8B090F9C8022"/>
  </w:style>
  <w:style w:type="paragraph" w:customStyle="1" w:styleId="EC815F772C734039AACBC0703F62404E">
    <w:name w:val="EC815F772C734039AACBC0703F62404E"/>
  </w:style>
  <w:style w:type="paragraph" w:customStyle="1" w:styleId="F74211E5CDC74C4FAC0B3FCABD5C1B6E">
    <w:name w:val="F74211E5CDC74C4FAC0B3FCABD5C1B6E"/>
  </w:style>
  <w:style w:type="paragraph" w:customStyle="1" w:styleId="6AC334502F834C589A84E431A42857E2">
    <w:name w:val="6AC334502F834C589A84E431A42857E2"/>
  </w:style>
  <w:style w:type="paragraph" w:customStyle="1" w:styleId="46A653942E6346888462D33F5B567E27">
    <w:name w:val="46A653942E6346888462D33F5B567E27"/>
  </w:style>
  <w:style w:type="paragraph" w:customStyle="1" w:styleId="3CF230805823463FA01D045E7BD35318">
    <w:name w:val="3CF230805823463FA01D045E7BD35318"/>
  </w:style>
  <w:style w:type="paragraph" w:customStyle="1" w:styleId="27986FCE506F412C81877E284EA0EE9D">
    <w:name w:val="27986FCE506F412C81877E284EA0EE9D"/>
  </w:style>
  <w:style w:type="paragraph" w:customStyle="1" w:styleId="EBC47327AF0E4C2690DBE862FB893441">
    <w:name w:val="EBC47327AF0E4C2690DBE862FB893441"/>
  </w:style>
  <w:style w:type="paragraph" w:customStyle="1" w:styleId="3C8BA10E8A3E42D98A0A5999A00F4490">
    <w:name w:val="3C8BA10E8A3E42D98A0A5999A00F4490"/>
  </w:style>
  <w:style w:type="paragraph" w:customStyle="1" w:styleId="2337BF21DBB54B51977E28EB69E26F16">
    <w:name w:val="2337BF21DBB54B51977E28EB69E26F16"/>
  </w:style>
  <w:style w:type="paragraph" w:customStyle="1" w:styleId="32ECB16A024044619B1F7FDD388F8853">
    <w:name w:val="32ECB16A024044619B1F7FDD388F8853"/>
  </w:style>
  <w:style w:type="paragraph" w:customStyle="1" w:styleId="625D1BD724B746BC8D9C54AF10722B4A">
    <w:name w:val="625D1BD724B746BC8D9C54AF10722B4A"/>
  </w:style>
  <w:style w:type="paragraph" w:customStyle="1" w:styleId="DAB87D4C9485411EAA6DE226F7793A49">
    <w:name w:val="DAB87D4C9485411EAA6DE226F7793A49"/>
  </w:style>
  <w:style w:type="paragraph" w:customStyle="1" w:styleId="681FA2F8735C4A7F9CE0A24ECA067E22">
    <w:name w:val="681FA2F8735C4A7F9CE0A24ECA067E22"/>
  </w:style>
  <w:style w:type="paragraph" w:customStyle="1" w:styleId="63897A02C8FF4E7D87A5FDA7098122BE">
    <w:name w:val="63897A02C8FF4E7D87A5FDA7098122BE"/>
  </w:style>
  <w:style w:type="paragraph" w:customStyle="1" w:styleId="F167DF5A8820431DAC37CE55E26111B6">
    <w:name w:val="F167DF5A8820431DAC37CE55E26111B6"/>
  </w:style>
  <w:style w:type="paragraph" w:customStyle="1" w:styleId="F42C34BB8CB6489C872DB6E6106D484C">
    <w:name w:val="F42C34BB8CB6489C872DB6E6106D484C"/>
  </w:style>
  <w:style w:type="paragraph" w:customStyle="1" w:styleId="38F6B10CA62B4FC6B6140EDBFBAF34A9">
    <w:name w:val="38F6B10CA62B4FC6B6140EDBFBAF34A9"/>
  </w:style>
  <w:style w:type="paragraph" w:customStyle="1" w:styleId="AAFB7F7ED5364787B7DBFC8E2143ECD2">
    <w:name w:val="AAFB7F7ED5364787B7DBFC8E2143ECD2"/>
  </w:style>
  <w:style w:type="paragraph" w:customStyle="1" w:styleId="795C3FA3AE6C4C13806D41B5F6BF31D4">
    <w:name w:val="795C3FA3AE6C4C13806D41B5F6BF31D4"/>
  </w:style>
  <w:style w:type="paragraph" w:customStyle="1" w:styleId="14903D6E00284A739417201EBB12B0F7">
    <w:name w:val="14903D6E00284A739417201EBB12B0F7"/>
  </w:style>
  <w:style w:type="paragraph" w:customStyle="1" w:styleId="A5030AA49BF3424DA9FA54E83CA3D314">
    <w:name w:val="A5030AA49BF3424DA9FA54E83CA3D314"/>
  </w:style>
  <w:style w:type="paragraph" w:customStyle="1" w:styleId="D6F71B089A6B4731A34FF17A6BA4EEB9">
    <w:name w:val="D6F71B089A6B4731A34FF17A6BA4EEB9"/>
  </w:style>
  <w:style w:type="paragraph" w:customStyle="1" w:styleId="8A6D22C47F544758A173D5D2E77FC4F2">
    <w:name w:val="8A6D22C47F544758A173D5D2E77FC4F2"/>
  </w:style>
  <w:style w:type="paragraph" w:customStyle="1" w:styleId="C58154E2D1FA4C028D4AA067AA1C0953">
    <w:name w:val="C58154E2D1FA4C028D4AA067AA1C0953"/>
  </w:style>
  <w:style w:type="paragraph" w:customStyle="1" w:styleId="7916981F9082428FBE37AE50E2DE8F4E">
    <w:name w:val="7916981F9082428FBE37AE50E2DE8F4E"/>
  </w:style>
  <w:style w:type="paragraph" w:customStyle="1" w:styleId="12BE9829617E4AE78BEDD0B91338AC7A">
    <w:name w:val="12BE9829617E4AE78BEDD0B91338AC7A"/>
  </w:style>
  <w:style w:type="paragraph" w:customStyle="1" w:styleId="67197E430BF6447A9039F72C1EF79CAD">
    <w:name w:val="67197E430BF6447A9039F72C1EF79CAD"/>
  </w:style>
  <w:style w:type="paragraph" w:customStyle="1" w:styleId="04B5D4F474364659AAE9CCC84187834D">
    <w:name w:val="04B5D4F474364659AAE9CCC84187834D"/>
  </w:style>
  <w:style w:type="paragraph" w:customStyle="1" w:styleId="CD44E195598F4F5EB46574CE669672D5">
    <w:name w:val="CD44E195598F4F5EB46574CE669672D5"/>
  </w:style>
  <w:style w:type="paragraph" w:customStyle="1" w:styleId="C0F8F9FCD27B4832B06ED1DD1A0C448A">
    <w:name w:val="C0F8F9FCD27B4832B06ED1DD1A0C448A"/>
  </w:style>
  <w:style w:type="paragraph" w:customStyle="1" w:styleId="9F9BE14998A6405590A181E9516F5A9A">
    <w:name w:val="9F9BE14998A6405590A181E9516F5A9A"/>
  </w:style>
  <w:style w:type="paragraph" w:customStyle="1" w:styleId="CA4036C017EF4248BDC713195387A43C">
    <w:name w:val="CA4036C017EF4248BDC713195387A43C"/>
  </w:style>
  <w:style w:type="paragraph" w:customStyle="1" w:styleId="4DBD4C8421F545FBB9F84BD462192692">
    <w:name w:val="4DBD4C8421F545FBB9F84BD462192692"/>
  </w:style>
  <w:style w:type="paragraph" w:customStyle="1" w:styleId="51BDC6AA6EF54ADC93AF7E5FB7B423D6">
    <w:name w:val="51BDC6AA6EF54ADC93AF7E5FB7B423D6"/>
  </w:style>
  <w:style w:type="paragraph" w:customStyle="1" w:styleId="691F1763AAF2426F9F3105B437BF5D6D">
    <w:name w:val="691F1763AAF2426F9F3105B437BF5D6D"/>
  </w:style>
  <w:style w:type="paragraph" w:customStyle="1" w:styleId="68A7DD9E3BD2427E9FD6E54AEF55EBAD">
    <w:name w:val="68A7DD9E3BD2427E9FD6E54AEF55EBAD"/>
  </w:style>
  <w:style w:type="paragraph" w:customStyle="1" w:styleId="26F2BF83C11E451CAD1F30B336E4CAEC">
    <w:name w:val="26F2BF83C11E451CAD1F30B336E4CAEC"/>
  </w:style>
  <w:style w:type="paragraph" w:customStyle="1" w:styleId="E2F69E457F754283BC4C667EF7C1DCE4">
    <w:name w:val="E2F69E457F754283BC4C667EF7C1DCE4"/>
  </w:style>
  <w:style w:type="paragraph" w:customStyle="1" w:styleId="C8FCF5F8E24148BA90809DDAD9C1A70B">
    <w:name w:val="C8FCF5F8E24148BA90809DDAD9C1A7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Snapshot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3AA574-870F-43EB-9117-5A63792AB9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1D7A97-71FE-4F8B-A6C3-295B658661E0}">
  <ds:schemaRefs>
    <ds:schemaRef ds:uri="http://schemas.microsoft.com/sharepoint/v3"/>
    <ds:schemaRef ds:uri="71af3243-3dd4-4a8d-8c0d-dd76da1f02a5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230e9df3-be65-4c73-a93b-d1236ebd677e"/>
    <ds:schemaRef ds:uri="http://purl.org/dc/dcmitype/"/>
    <ds:schemaRef ds:uri="16c05727-aa75-4e4a-9b5f-8a80a1165891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40E5D-D5B4-415D-954F-0D0852FF6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{208358F2-AE95-4756-951C-54BE03EEB3B0}TFcb995cdb-9905-460e-979f-a442471cc08d1ad28e32_win32-a77090af0a83.dotx</Template>
  <TotalTime>1</TotalTime>
  <Pages>12</Pages>
  <Words>1384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Wilson Agyapong</cp:lastModifiedBy>
  <cp:revision>1</cp:revision>
  <dcterms:created xsi:type="dcterms:W3CDTF">2026-01-09T21:52:00Z</dcterms:created>
  <dcterms:modified xsi:type="dcterms:W3CDTF">2026-01-09T21:53:00Z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