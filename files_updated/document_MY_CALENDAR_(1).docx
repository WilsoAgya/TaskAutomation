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EA415B" w14:paraId="4DFC038F" w14:textId="77777777" w:rsidTr="003C08C2">
        <w:tc>
          <w:tcPr>
            <w:tcW w:w="10800" w:type="dxa"/>
            <w:gridSpan w:val="9"/>
            <w:shd w:val="clear" w:color="auto" w:fill="495E00" w:themeFill="accent1" w:themeFillShade="80"/>
          </w:tcPr>
          <w:p w14:paraId="53325BE3" w14:textId="77777777" w:rsidR="00EA415B" w:rsidRDefault="00174F97">
            <w:pPr>
              <w:pStyle w:val="Month"/>
            </w:pPr>
            <w:r>
              <w:t>January</w:t>
            </w:r>
          </w:p>
        </w:tc>
      </w:tr>
      <w:tr w:rsidR="00EA415B" w14:paraId="11B74EA5" w14:textId="77777777" w:rsidTr="003C08C2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58215499" w14:textId="77777777" w:rsidR="00EA415B" w:rsidRDefault="00DA398C" w:rsidP="008043F6">
            <w:pPr>
              <w:pStyle w:val="Year"/>
            </w:pPr>
            <w:r>
              <w:t>2025</w:t>
            </w:r>
          </w:p>
        </w:tc>
      </w:tr>
      <w:tr w:rsidR="00EA415B" w14:paraId="78D549F7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050DA58" w14:textId="77777777" w:rsidR="00EA415B" w:rsidRDefault="00E54BCF">
            <w:pPr>
              <w:pStyle w:val="Subtitle"/>
            </w:pPr>
            <w:sdt>
              <w:sdtPr>
                <w:id w:val="31938203"/>
                <w:placeholder>
                  <w:docPart w:val="58328C3000B845209CEA43469DC2542C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Subtitle</w:t>
                </w:r>
              </w:sdtContent>
            </w:sdt>
            <w:r w:rsidR="00680558">
              <w:t xml:space="preserve"> </w:t>
            </w:r>
          </w:p>
        </w:tc>
      </w:tr>
      <w:tr w:rsidR="003C08C2" w14:paraId="2DDFD654" w14:textId="77777777" w:rsidTr="0045537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9838D6E" w14:textId="77777777" w:rsidR="003C08C2" w:rsidRPr="0078527C" w:rsidRDefault="003C08C2" w:rsidP="003C08C2"/>
        </w:tc>
        <w:tc>
          <w:tcPr>
            <w:tcW w:w="6300" w:type="dxa"/>
            <w:gridSpan w:val="5"/>
          </w:tcPr>
          <w:p w14:paraId="36D582D0" w14:textId="77777777" w:rsidR="003C08C2" w:rsidRPr="0078527C" w:rsidRDefault="003C08C2" w:rsidP="003C08C2"/>
        </w:tc>
        <w:tc>
          <w:tcPr>
            <w:tcW w:w="4230" w:type="dxa"/>
            <w:gridSpan w:val="3"/>
            <w:vMerge w:val="restart"/>
            <w:vAlign w:val="center"/>
          </w:tcPr>
          <w:p w14:paraId="380834D6" w14:textId="77777777" w:rsidR="003C08C2" w:rsidRDefault="003C08C2" w:rsidP="003C08C2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905D279" wp14:editId="5F6833A9">
                  <wp:extent cx="2135697" cy="1480921"/>
                  <wp:effectExtent l="152400" t="190500" r="245745" b="233680"/>
                  <wp:docPr id="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8C2" w14:paraId="00807D6C" w14:textId="77777777" w:rsidTr="00890592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F2E0D28" w14:textId="77777777" w:rsidR="003C08C2" w:rsidRPr="0078527C" w:rsidRDefault="003C08C2" w:rsidP="003C08C2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4BBC406" w14:textId="77777777" w:rsidR="0045537C" w:rsidRDefault="00E54BCF" w:rsidP="0045537C">
            <w:pPr>
              <w:pStyle w:val="Title"/>
            </w:pPr>
            <w:sdt>
              <w:sdtPr>
                <w:id w:val="1498380741"/>
                <w:placeholder>
                  <w:docPart w:val="6962A1CDCFFB47098C5E85FE7C16314C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3C08C2">
                  <w:rPr>
                    <w:b/>
                  </w:rPr>
                  <w:t>Title</w:t>
                </w:r>
              </w:sdtContent>
            </w:sdt>
          </w:p>
          <w:p w14:paraId="525BE3D5" w14:textId="77777777" w:rsidR="003C08C2" w:rsidRPr="0078527C" w:rsidRDefault="00E54BCF" w:rsidP="0045537C">
            <w:sdt>
              <w:sdtPr>
                <w:id w:val="-794213661"/>
                <w:placeholder>
                  <w:docPart w:val="4ECE8592716E4835BD99871D9696D9E2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A40516D" w14:textId="77777777" w:rsidR="003C08C2" w:rsidRDefault="003C08C2" w:rsidP="003C08C2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EA415B" w14:paraId="14BE0340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C583BE6" w14:textId="77777777" w:rsidR="00EA415B" w:rsidRDefault="00E54BCF">
            <w:pPr>
              <w:pStyle w:val="Days"/>
            </w:pPr>
            <w:sdt>
              <w:sdtPr>
                <w:id w:val="2085032416"/>
                <w:placeholder>
                  <w:docPart w:val="65C1A78CC10449C999C3D444A00A4CAA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FED214" w14:textId="77777777" w:rsidR="00EA415B" w:rsidRDefault="00E54BCF">
            <w:pPr>
              <w:pStyle w:val="Days"/>
            </w:pPr>
            <w:sdt>
              <w:sdtPr>
                <w:id w:val="2141225648"/>
                <w:placeholder>
                  <w:docPart w:val="7AD9E5EF8A344FCCB5A9ED74B13E1566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DCE214F" w14:textId="77777777" w:rsidR="00EA415B" w:rsidRDefault="00E54BCF">
            <w:pPr>
              <w:pStyle w:val="Days"/>
            </w:pPr>
            <w:sdt>
              <w:sdtPr>
                <w:id w:val="-225834277"/>
                <w:placeholder>
                  <w:docPart w:val="92B55E74F03B4BB6B1081AD341AD74DA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7E09795" w14:textId="77777777" w:rsidR="00EA415B" w:rsidRDefault="00E54BCF">
            <w:pPr>
              <w:pStyle w:val="Days"/>
            </w:pPr>
            <w:sdt>
              <w:sdtPr>
                <w:id w:val="-1121838800"/>
                <w:placeholder>
                  <w:docPart w:val="167A0EBE8217411DBCEE7903BB8B6BAB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241EB2" w14:textId="77777777" w:rsidR="00EA415B" w:rsidRDefault="00E54BCF">
            <w:pPr>
              <w:pStyle w:val="Days"/>
            </w:pPr>
            <w:sdt>
              <w:sdtPr>
                <w:id w:val="-1805692476"/>
                <w:placeholder>
                  <w:docPart w:val="AB83DFC53728487A85FB999CF98A6022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ABA7E43" w14:textId="77777777" w:rsidR="00EA415B" w:rsidRDefault="00E54BCF">
            <w:pPr>
              <w:pStyle w:val="Days"/>
            </w:pPr>
            <w:sdt>
              <w:sdtPr>
                <w:id w:val="815225377"/>
                <w:placeholder>
                  <w:docPart w:val="7FC74849B9E1484E8562157779BA67C7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F8AA3E2" w14:textId="77777777" w:rsidR="00EA415B" w:rsidRDefault="00E54BCF">
            <w:pPr>
              <w:pStyle w:val="Days"/>
            </w:pPr>
            <w:sdt>
              <w:sdtPr>
                <w:id w:val="36251574"/>
                <w:placeholder>
                  <w:docPart w:val="DACA4C6CAEF84D6598E0DF00C62A56A0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Saturday</w:t>
                </w:r>
              </w:sdtContent>
            </w:sdt>
          </w:p>
        </w:tc>
      </w:tr>
      <w:tr w:rsidR="00DA398C" w14:paraId="34800F18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8F622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B62D7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FB154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6B5572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B9F9C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AF97B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5C1435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4</w:t>
            </w:r>
          </w:p>
        </w:tc>
      </w:tr>
      <w:tr w:rsidR="00DA398C" w14:paraId="29F4D2B9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CFDD6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6D1EB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40471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3494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4F8E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12E1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603C4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6DC3226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44CAC4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23869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EF09F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5E7B5C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AF537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21A3F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9B38B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11</w:t>
            </w:r>
          </w:p>
        </w:tc>
      </w:tr>
      <w:tr w:rsidR="00DA398C" w14:paraId="024B38A8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7CE2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027F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E663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78B2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621F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61F64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331F7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A260393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C9346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EB8C04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673BF5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74234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7A75F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0C8BC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5A2AB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18</w:t>
            </w:r>
          </w:p>
        </w:tc>
      </w:tr>
      <w:tr w:rsidR="00DA398C" w14:paraId="3A1D516C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640EB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958D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5E52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9981A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F4E0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30B6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CFD4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C6E3C9E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C97EC5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10F992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43441B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98B99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3CFF5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1DD38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47CC1C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25</w:t>
            </w:r>
          </w:p>
        </w:tc>
      </w:tr>
      <w:tr w:rsidR="00DA398C" w14:paraId="32EA50B7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18493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BCEE2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0983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0388A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9D13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F0CB0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A9248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41673E5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274CE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D29C2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F7BF09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6881A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42C52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9228B4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3082C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E13F4" w14:paraId="0861894D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69035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B1F0B3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6C09E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C49499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857578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F845CD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9A8EB6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  <w:tr w:rsidR="00FE13F4" w14:paraId="59EAEC00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DD16C2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BEC467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81788A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FA06CD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E39095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2E811E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1C1F56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</w:tr>
      <w:tr w:rsidR="00FE13F4" w14:paraId="53F3F7D0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6C99F6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5B43A9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3FADAB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F65BF4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326985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06F0E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54A2BD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</w:tbl>
    <w:p w14:paraId="5176C785" w14:textId="77777777" w:rsidR="00EA415B" w:rsidRDefault="00E54BCF">
      <w:pPr>
        <w:pStyle w:val="Quote"/>
      </w:pPr>
      <w:sdt>
        <w:sdtPr>
          <w:id w:val="31938234"/>
          <w:placeholder>
            <w:docPart w:val="369262FE6F3B4A9CB19BD11C99AAC1D3"/>
          </w:placeholder>
          <w:temporary/>
          <w:showingPlcHdr/>
          <w15:appearance w15:val="hidden"/>
        </w:sdtPr>
        <w:sdtEndPr/>
        <w:sdtContent>
          <w:r w:rsidR="00375B27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4D114CE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8043F6" w14:paraId="560638E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417F45B" w14:textId="77777777" w:rsidR="008043F6" w:rsidRDefault="008043F6" w:rsidP="00F64F7E">
            <w:pPr>
              <w:pStyle w:val="Month"/>
            </w:pPr>
            <w:r>
              <w:lastRenderedPageBreak/>
              <w:t>February</w:t>
            </w:r>
          </w:p>
        </w:tc>
      </w:tr>
      <w:tr w:rsidR="008043F6" w14:paraId="488F6C58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7C0BFEB" w14:textId="77777777" w:rsidR="008043F6" w:rsidRDefault="00DA398C" w:rsidP="008043F6">
            <w:pPr>
              <w:pStyle w:val="Year"/>
            </w:pPr>
            <w:r>
              <w:t>2025</w:t>
            </w:r>
          </w:p>
        </w:tc>
      </w:tr>
      <w:tr w:rsidR="008043F6" w14:paraId="3EAB3AC1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13C3ADE" w14:textId="77777777" w:rsidR="008043F6" w:rsidRDefault="00E54BCF" w:rsidP="00F64F7E">
            <w:pPr>
              <w:pStyle w:val="Subtitle"/>
            </w:pPr>
            <w:sdt>
              <w:sdtPr>
                <w:id w:val="-1717491768"/>
                <w:placeholder>
                  <w:docPart w:val="7AD3FABF1C9B475B833B30782B033B06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Subtitle</w:t>
                </w:r>
              </w:sdtContent>
            </w:sdt>
            <w:r w:rsidR="008043F6">
              <w:t xml:space="preserve"> </w:t>
            </w:r>
          </w:p>
        </w:tc>
      </w:tr>
      <w:tr w:rsidR="008043F6" w14:paraId="3CCC714D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9F9CB5D" w14:textId="77777777" w:rsidR="008043F6" w:rsidRPr="0078527C" w:rsidRDefault="008043F6" w:rsidP="00F64F7E"/>
        </w:tc>
        <w:tc>
          <w:tcPr>
            <w:tcW w:w="6300" w:type="dxa"/>
            <w:gridSpan w:val="5"/>
          </w:tcPr>
          <w:p w14:paraId="0EFB930B" w14:textId="77777777" w:rsidR="008043F6" w:rsidRPr="0078527C" w:rsidRDefault="008043F6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6444C1D2" w14:textId="77777777" w:rsidR="008043F6" w:rsidRDefault="008043F6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B92D414" wp14:editId="0ADEDC82">
                  <wp:extent cx="2135697" cy="1480921"/>
                  <wp:effectExtent l="152400" t="190500" r="245745" b="233680"/>
                  <wp:docPr id="1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F6" w14:paraId="653EA6D7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A2372EA" w14:textId="77777777" w:rsidR="008043F6" w:rsidRPr="0078527C" w:rsidRDefault="008043F6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0CFC299E" w14:textId="77777777" w:rsidR="008043F6" w:rsidRDefault="00E54BCF" w:rsidP="00F64F7E">
            <w:pPr>
              <w:pStyle w:val="Title"/>
            </w:pPr>
            <w:sdt>
              <w:sdtPr>
                <w:id w:val="-2101018631"/>
                <w:placeholder>
                  <w:docPart w:val="62E0C26FCB144360B4B0FF68767E0F38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3C08C2">
                  <w:rPr>
                    <w:b/>
                  </w:rPr>
                  <w:t>Title</w:t>
                </w:r>
              </w:sdtContent>
            </w:sdt>
          </w:p>
          <w:p w14:paraId="40D54520" w14:textId="77777777" w:rsidR="008043F6" w:rsidRPr="0078527C" w:rsidRDefault="00E54BCF" w:rsidP="00F64F7E">
            <w:sdt>
              <w:sdtPr>
                <w:id w:val="1686550426"/>
                <w:placeholder>
                  <w:docPart w:val="6DFE423EBE484029B6237A1E0B66D394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0C9B557" w14:textId="77777777" w:rsidR="008043F6" w:rsidRDefault="008043F6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8043F6" w14:paraId="7A6F19A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F9376F3" w14:textId="77777777" w:rsidR="008043F6" w:rsidRDefault="00E54BCF" w:rsidP="00F64F7E">
            <w:pPr>
              <w:pStyle w:val="Days"/>
            </w:pPr>
            <w:sdt>
              <w:sdtPr>
                <w:id w:val="111567639"/>
                <w:placeholder>
                  <w:docPart w:val="3CB8E16BA4D5408B919F7AD256EC6B95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74710E2" w14:textId="77777777" w:rsidR="008043F6" w:rsidRDefault="00E54BCF" w:rsidP="00F64F7E">
            <w:pPr>
              <w:pStyle w:val="Days"/>
            </w:pPr>
            <w:sdt>
              <w:sdtPr>
                <w:id w:val="-828284242"/>
                <w:placeholder>
                  <w:docPart w:val="E6F758B382784AD6B84677B8CB05C288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C5F8852" w14:textId="77777777" w:rsidR="008043F6" w:rsidRDefault="00E54BCF" w:rsidP="00F64F7E">
            <w:pPr>
              <w:pStyle w:val="Days"/>
            </w:pPr>
            <w:sdt>
              <w:sdtPr>
                <w:id w:val="228199253"/>
                <w:placeholder>
                  <w:docPart w:val="EEA21F39F7D34A44834E02F7DDE08CC1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7FD5993" w14:textId="77777777" w:rsidR="008043F6" w:rsidRDefault="00E54BCF" w:rsidP="00F64F7E">
            <w:pPr>
              <w:pStyle w:val="Days"/>
            </w:pPr>
            <w:sdt>
              <w:sdtPr>
                <w:id w:val="-88703477"/>
                <w:placeholder>
                  <w:docPart w:val="57AD38D4A7A24D6BA0360ACF9CC075E5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D62478C" w14:textId="77777777" w:rsidR="008043F6" w:rsidRDefault="00E54BCF" w:rsidP="00F64F7E">
            <w:pPr>
              <w:pStyle w:val="Days"/>
            </w:pPr>
            <w:sdt>
              <w:sdtPr>
                <w:id w:val="-948245192"/>
                <w:placeholder>
                  <w:docPart w:val="9C37D5491F894D7F9104667BF6E38CC0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E5FBC53" w14:textId="77777777" w:rsidR="008043F6" w:rsidRDefault="00E54BCF" w:rsidP="00F64F7E">
            <w:pPr>
              <w:pStyle w:val="Days"/>
            </w:pPr>
            <w:sdt>
              <w:sdtPr>
                <w:id w:val="-276641909"/>
                <w:placeholder>
                  <w:docPart w:val="9BF844DBE118437899716B1B42D0A5FD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9C8764C" w14:textId="77777777" w:rsidR="008043F6" w:rsidRDefault="00E54BCF" w:rsidP="00F64F7E">
            <w:pPr>
              <w:pStyle w:val="Days"/>
            </w:pPr>
            <w:sdt>
              <w:sdtPr>
                <w:id w:val="1949811735"/>
                <w:placeholder>
                  <w:docPart w:val="AB0C64D753154E7C8ECBC66B5C113E73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Saturday</w:t>
                </w:r>
              </w:sdtContent>
            </w:sdt>
          </w:p>
        </w:tc>
      </w:tr>
      <w:tr w:rsidR="00DA398C" w14:paraId="528304E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37DF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8813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71D7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6D9F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8D2D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08D1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5A3A7F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</w:t>
            </w:r>
          </w:p>
        </w:tc>
      </w:tr>
      <w:tr w:rsidR="00DA398C" w14:paraId="5BC0BD0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6032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75297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C41D4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A5353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F67C6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0E7E8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1849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67CC58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2190C4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BB580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2D513F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92C10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039C47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8F4A3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F6544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8</w:t>
            </w:r>
          </w:p>
        </w:tc>
      </w:tr>
      <w:tr w:rsidR="00DA398C" w14:paraId="5C65221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B1E3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836F8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5B08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54A6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76BB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01F4B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168E7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323745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DA57B3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634B77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52DB1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ACBAEF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8C1CA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34AEA7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1D110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15</w:t>
            </w:r>
          </w:p>
        </w:tc>
      </w:tr>
      <w:tr w:rsidR="00DA398C" w14:paraId="5018337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3300E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B75D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8492E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042F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930F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CCD4A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0814F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AB157B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A8AB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2829F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DF4F10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E8DA3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08AC81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CE84A4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C34EC4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22</w:t>
            </w:r>
          </w:p>
        </w:tc>
      </w:tr>
      <w:tr w:rsidR="00DA398C" w14:paraId="2C6B8B8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800A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10B8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77692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0AA55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7695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47FE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F4CD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F7319E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D53E3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BFD0D0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AB4CC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6CC0E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BEF5A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E3B75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FDD8C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8043F6" w14:paraId="1D8BF6F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B555D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ABF1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71D914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A1BA8C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E3E0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1DD8ED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17BBCA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077288F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8F5A7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8E928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97EBDB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400DD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5FF6C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8B0BEF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5588EB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5D4910E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FC832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3F7350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37943D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3EA94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F0B65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905EF4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97A2B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</w:tbl>
    <w:p w14:paraId="571B4FE1" w14:textId="77777777" w:rsidR="001A74D2" w:rsidRDefault="00E54BCF" w:rsidP="001A74D2">
      <w:pPr>
        <w:pStyle w:val="Quote"/>
      </w:pPr>
      <w:sdt>
        <w:sdtPr>
          <w:id w:val="1999844932"/>
          <w:placeholder>
            <w:docPart w:val="44B3BC9DB58043F9A967B1B914787379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4DD44746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38728D24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3BF2EC8" w14:textId="77777777" w:rsidR="00137D21" w:rsidRDefault="00137D21" w:rsidP="00F64F7E">
            <w:pPr>
              <w:pStyle w:val="Month"/>
            </w:pPr>
            <w:r>
              <w:lastRenderedPageBreak/>
              <w:t>March</w:t>
            </w:r>
          </w:p>
        </w:tc>
      </w:tr>
      <w:tr w:rsidR="00137D21" w14:paraId="3D5620CF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D9D79CB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1D150043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2C358AA7" w14:textId="77777777" w:rsidR="00137D21" w:rsidRDefault="00E54BCF" w:rsidP="00F64F7E">
            <w:pPr>
              <w:pStyle w:val="Subtitle"/>
            </w:pPr>
            <w:sdt>
              <w:sdtPr>
                <w:id w:val="1430164554"/>
                <w:placeholder>
                  <w:docPart w:val="CDECA2A6815A4175A567FE80A1469F1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4CE46BC3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9B7CAC7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2AEB163A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17C0720F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2BE2784" wp14:editId="73FEC6F2">
                  <wp:extent cx="2135697" cy="1480921"/>
                  <wp:effectExtent l="152400" t="190500" r="245745" b="233680"/>
                  <wp:docPr id="14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047831EF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206E829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0E05624F" w14:textId="77777777" w:rsidR="00137D21" w:rsidRDefault="00E54BCF" w:rsidP="00F64F7E">
            <w:pPr>
              <w:pStyle w:val="Title"/>
            </w:pPr>
            <w:sdt>
              <w:sdtPr>
                <w:id w:val="1078558982"/>
                <w:placeholder>
                  <w:docPart w:val="BF697E92C91141949A0CCCB6FA5A528D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7F993C73" w14:textId="77777777" w:rsidR="00137D21" w:rsidRPr="0078527C" w:rsidRDefault="00E54BCF" w:rsidP="00F64F7E">
            <w:sdt>
              <w:sdtPr>
                <w:id w:val="505415428"/>
                <w:placeholder>
                  <w:docPart w:val="AF2091B71DD248E4A1E5D08BD1CF89BF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4B0FA1E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033B29C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22059EB" w14:textId="77777777" w:rsidR="00137D21" w:rsidRDefault="00E54BCF" w:rsidP="00F64F7E">
            <w:pPr>
              <w:pStyle w:val="Days"/>
            </w:pPr>
            <w:sdt>
              <w:sdtPr>
                <w:id w:val="1989196628"/>
                <w:placeholder>
                  <w:docPart w:val="11F9AC4131734F399E783AC271444865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E2659C5" w14:textId="77777777" w:rsidR="00137D21" w:rsidRDefault="00E54BCF" w:rsidP="00F64F7E">
            <w:pPr>
              <w:pStyle w:val="Days"/>
            </w:pPr>
            <w:sdt>
              <w:sdtPr>
                <w:id w:val="-511295142"/>
                <w:placeholder>
                  <w:docPart w:val="F502085D07D34646AE09ABA9C74C7CD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04ECCC2" w14:textId="77777777" w:rsidR="00137D21" w:rsidRDefault="00E54BCF" w:rsidP="00F64F7E">
            <w:pPr>
              <w:pStyle w:val="Days"/>
            </w:pPr>
            <w:sdt>
              <w:sdtPr>
                <w:id w:val="2031840394"/>
                <w:placeholder>
                  <w:docPart w:val="E4B5DA3BDE3C48ACA611AC720256D8C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A12016D" w14:textId="77777777" w:rsidR="00137D21" w:rsidRDefault="00E54BCF" w:rsidP="00F64F7E">
            <w:pPr>
              <w:pStyle w:val="Days"/>
            </w:pPr>
            <w:sdt>
              <w:sdtPr>
                <w:id w:val="1449742540"/>
                <w:placeholder>
                  <w:docPart w:val="518CF576E8994547845B1AA5D058A40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FCD68FE" w14:textId="77777777" w:rsidR="00137D21" w:rsidRDefault="00E54BCF" w:rsidP="00F64F7E">
            <w:pPr>
              <w:pStyle w:val="Days"/>
            </w:pPr>
            <w:sdt>
              <w:sdtPr>
                <w:id w:val="-389425388"/>
                <w:placeholder>
                  <w:docPart w:val="FAB4FD2547F64193A7FCC2B8365136B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641D388" w14:textId="77777777" w:rsidR="00137D21" w:rsidRDefault="00E54BCF" w:rsidP="00F64F7E">
            <w:pPr>
              <w:pStyle w:val="Days"/>
            </w:pPr>
            <w:sdt>
              <w:sdtPr>
                <w:id w:val="2133508668"/>
                <w:placeholder>
                  <w:docPart w:val="CA3B006ACD6844AEACF687FAA334CAD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65CDA9B" w14:textId="77777777" w:rsidR="00137D21" w:rsidRDefault="00E54BCF" w:rsidP="00F64F7E">
            <w:pPr>
              <w:pStyle w:val="Days"/>
            </w:pPr>
            <w:sdt>
              <w:sdtPr>
                <w:id w:val="-438991813"/>
                <w:placeholder>
                  <w:docPart w:val="F64991CE8F4E4AE6B4E540BFC569A9C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3B1E496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BD827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43EA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7AA47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057D2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9FBD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2855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6656D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</w:t>
            </w:r>
          </w:p>
        </w:tc>
      </w:tr>
      <w:tr w:rsidR="00DA398C" w14:paraId="6F658D1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F3B3D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46FF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C099B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D4C02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DCF3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6A29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C785D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9634B9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E2E0A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D262E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2A17A2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D96D2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3D601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9B190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1D26B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8</w:t>
            </w:r>
          </w:p>
        </w:tc>
      </w:tr>
      <w:tr w:rsidR="00DA398C" w14:paraId="37676AB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58C0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CB5CF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B9CE1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240C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104E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A2D72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25FC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F513E0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761BDE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17D34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10935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F1874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DFE01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A41742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1D04E2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15</w:t>
            </w:r>
          </w:p>
        </w:tc>
      </w:tr>
      <w:tr w:rsidR="00DA398C" w14:paraId="126DD41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C44F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19A9B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91E0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51E56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D99B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3208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69F1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635989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6E1395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F1E87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6FCC95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08688B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F4BF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37BFC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28403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22</w:t>
            </w:r>
          </w:p>
        </w:tc>
      </w:tr>
      <w:tr w:rsidR="00DA398C" w14:paraId="1037E12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2B9B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F250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11169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9D7F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25CA4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CDDE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D27DF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5E048C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C5361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B7D3B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40D28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D9DC89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EE5CE4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E90F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BC0A34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29</w:t>
            </w:r>
          </w:p>
        </w:tc>
      </w:tr>
      <w:tr w:rsidR="00DA398C" w14:paraId="01C7D60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53E2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164F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FE2A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BA016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D4B2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D26E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E686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3D44E3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6AE14C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520C2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A857E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422E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04E4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B0C4E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7F39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3AF42EE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C90F1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55866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12FAF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32706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0F12B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4E7EA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5E9E8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4B844E9" w14:textId="77777777" w:rsidR="001A74D2" w:rsidRDefault="00E54BCF" w:rsidP="001A74D2">
      <w:pPr>
        <w:pStyle w:val="Quote"/>
      </w:pPr>
      <w:sdt>
        <w:sdtPr>
          <w:id w:val="915366251"/>
          <w:placeholder>
            <w:docPart w:val="1F35821BEA3444F5807C485EA424B7C2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C38752F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5B887F31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4CF48469" w14:textId="77777777" w:rsidR="00137D21" w:rsidRDefault="00137D21" w:rsidP="00F64F7E">
            <w:pPr>
              <w:pStyle w:val="Month"/>
            </w:pPr>
            <w:r>
              <w:lastRenderedPageBreak/>
              <w:t>April</w:t>
            </w:r>
          </w:p>
        </w:tc>
      </w:tr>
      <w:tr w:rsidR="00137D21" w14:paraId="59505F7A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E846CD8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6D58344B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B6BB052" w14:textId="77777777" w:rsidR="00137D21" w:rsidRDefault="00E54BCF" w:rsidP="00F64F7E">
            <w:pPr>
              <w:pStyle w:val="Subtitle"/>
            </w:pPr>
            <w:sdt>
              <w:sdtPr>
                <w:id w:val="1461997262"/>
                <w:placeholder>
                  <w:docPart w:val="C1F812702C9F4CE9B14C338C1A20274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6D4682FC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BDB20D9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50880B8F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E3047FE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0232382" wp14:editId="2F15F3CA">
                  <wp:extent cx="2135697" cy="1480921"/>
                  <wp:effectExtent l="152400" t="190500" r="245745" b="233680"/>
                  <wp:docPr id="15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3B9864A6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51BE1BA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59AF70DD" w14:textId="77777777" w:rsidR="00137D21" w:rsidRDefault="00E54BCF" w:rsidP="00F64F7E">
            <w:pPr>
              <w:pStyle w:val="Title"/>
            </w:pPr>
            <w:sdt>
              <w:sdtPr>
                <w:id w:val="-1677562893"/>
                <w:placeholder>
                  <w:docPart w:val="C5360FAF72CB487BB07F345D7C5E0CA1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3A89B563" w14:textId="77777777" w:rsidR="00137D21" w:rsidRPr="0078527C" w:rsidRDefault="00E54BCF" w:rsidP="00F64F7E">
            <w:sdt>
              <w:sdtPr>
                <w:id w:val="-1499802632"/>
                <w:placeholder>
                  <w:docPart w:val="9019CDBED97C4DE4AF7D5E21FBBA7896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0006E68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5DD1016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059F81D" w14:textId="77777777" w:rsidR="00137D21" w:rsidRDefault="00E54BCF" w:rsidP="00F64F7E">
            <w:pPr>
              <w:pStyle w:val="Days"/>
            </w:pPr>
            <w:sdt>
              <w:sdtPr>
                <w:id w:val="1286074141"/>
                <w:placeholder>
                  <w:docPart w:val="2CBD024C15794FE6A0050363D86FCA0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6905922" w14:textId="77777777" w:rsidR="00137D21" w:rsidRDefault="00E54BCF" w:rsidP="00F64F7E">
            <w:pPr>
              <w:pStyle w:val="Days"/>
            </w:pPr>
            <w:sdt>
              <w:sdtPr>
                <w:id w:val="-1500032454"/>
                <w:placeholder>
                  <w:docPart w:val="BA331B9537BB40B9B55CFB56013ACD6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AB85D12" w14:textId="77777777" w:rsidR="00137D21" w:rsidRDefault="00E54BCF" w:rsidP="00F64F7E">
            <w:pPr>
              <w:pStyle w:val="Days"/>
            </w:pPr>
            <w:sdt>
              <w:sdtPr>
                <w:id w:val="-730308853"/>
                <w:placeholder>
                  <w:docPart w:val="6C16AC060210438E8198EC83F20AE7D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DD74EC9" w14:textId="77777777" w:rsidR="00137D21" w:rsidRDefault="00E54BCF" w:rsidP="00F64F7E">
            <w:pPr>
              <w:pStyle w:val="Days"/>
            </w:pPr>
            <w:sdt>
              <w:sdtPr>
                <w:id w:val="1931238389"/>
                <w:placeholder>
                  <w:docPart w:val="F57E66095D4F443BB1BB9B3BD43429D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7F6474B" w14:textId="77777777" w:rsidR="00137D21" w:rsidRDefault="00E54BCF" w:rsidP="00F64F7E">
            <w:pPr>
              <w:pStyle w:val="Days"/>
            </w:pPr>
            <w:sdt>
              <w:sdtPr>
                <w:id w:val="379600000"/>
                <w:placeholder>
                  <w:docPart w:val="402A3C6756CD4E488EBAE04957D08F6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E19CCA7" w14:textId="77777777" w:rsidR="00137D21" w:rsidRDefault="00E54BCF" w:rsidP="00F64F7E">
            <w:pPr>
              <w:pStyle w:val="Days"/>
            </w:pPr>
            <w:sdt>
              <w:sdtPr>
                <w:id w:val="1491983701"/>
                <w:placeholder>
                  <w:docPart w:val="00AAECEDC8E341B0835FE5871CC52E5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ECD1CA7" w14:textId="77777777" w:rsidR="00137D21" w:rsidRDefault="00E54BCF" w:rsidP="00F64F7E">
            <w:pPr>
              <w:pStyle w:val="Days"/>
            </w:pPr>
            <w:sdt>
              <w:sdtPr>
                <w:id w:val="2026594841"/>
                <w:placeholder>
                  <w:docPart w:val="7B7A2B944F2A426EA147436C3D413B7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802AF7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303C0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7C212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0FAC20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B5039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51534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F4A9F5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28D1B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5</w:t>
            </w:r>
          </w:p>
        </w:tc>
      </w:tr>
      <w:tr w:rsidR="00DA398C" w14:paraId="2A5427D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12AC2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63C71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D96C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1DF4D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4593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3F0B9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ACA5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441713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8813E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71623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D26A71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4A5860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2D4739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12225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BCF64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12</w:t>
            </w:r>
          </w:p>
        </w:tc>
      </w:tr>
      <w:tr w:rsidR="00DA398C" w14:paraId="51C749C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0256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C736D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8F6A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F5007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1FEB3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904F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4172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1D7A6F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6607B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421E8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9A7D09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BB812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55DE68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41EDB8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499B4C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19</w:t>
            </w:r>
          </w:p>
        </w:tc>
      </w:tr>
      <w:tr w:rsidR="00DA398C" w14:paraId="19D8357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2D7BA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EE277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6CB9A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1A0E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9FF46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70C6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69B8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792FD7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87A85E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52CFF9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017BA5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F129E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E16F4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765035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EFC630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26</w:t>
            </w:r>
          </w:p>
        </w:tc>
      </w:tr>
      <w:tr w:rsidR="00DA398C" w14:paraId="5032253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12E33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A3DAA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07DD1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B9531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622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65D31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5F1EE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0A1F54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CA94E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E7D2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D39C28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1A6859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21F2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62EB5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EBDDA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16FAA31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4A85F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016BC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8FB8F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B773C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E1A54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8DBA8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38C56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018BA5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4E8D0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62FA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DFAE4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2EB17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5BE97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17768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2A26A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364EB4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B0885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6C814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A82F7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32150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5D0F3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1CDBB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25BA3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71A2D7D5" w14:textId="77777777" w:rsidR="001A74D2" w:rsidRDefault="00E54BCF" w:rsidP="001A74D2">
      <w:pPr>
        <w:pStyle w:val="Quote"/>
      </w:pPr>
      <w:sdt>
        <w:sdtPr>
          <w:id w:val="1576857434"/>
          <w:placeholder>
            <w:docPart w:val="9085EBDD86E746D4A65B5D3E8099C2E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F3F0CCE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6931CD87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00DAE939" w14:textId="77777777" w:rsidR="00137D21" w:rsidRDefault="00137D21" w:rsidP="00F64F7E">
            <w:pPr>
              <w:pStyle w:val="Month"/>
            </w:pPr>
            <w:r>
              <w:lastRenderedPageBreak/>
              <w:t>May</w:t>
            </w:r>
          </w:p>
        </w:tc>
      </w:tr>
      <w:tr w:rsidR="00137D21" w14:paraId="304D20D7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36A69920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6658D8B3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9F1A522" w14:textId="77777777" w:rsidR="00137D21" w:rsidRDefault="00E54BCF" w:rsidP="00F64F7E">
            <w:pPr>
              <w:pStyle w:val="Subtitle"/>
            </w:pPr>
            <w:sdt>
              <w:sdtPr>
                <w:id w:val="-51767134"/>
                <w:placeholder>
                  <w:docPart w:val="FE602A6BED6D47C1A4118D7BE811677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68FB98FC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97E3293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796732A7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70F1740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83663BF" wp14:editId="599D8EA5">
                  <wp:extent cx="2135697" cy="1480921"/>
                  <wp:effectExtent l="152400" t="190500" r="245745" b="233680"/>
                  <wp:docPr id="16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268C8C1B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1728F83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19C7AC81" w14:textId="77777777" w:rsidR="00137D21" w:rsidRDefault="00E54BCF" w:rsidP="00F64F7E">
            <w:pPr>
              <w:pStyle w:val="Title"/>
            </w:pPr>
            <w:sdt>
              <w:sdtPr>
                <w:id w:val="1323622149"/>
                <w:placeholder>
                  <w:docPart w:val="87C6BB99B9F44EE6AB5934900AA7AF6A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1C3185C4" w14:textId="77777777" w:rsidR="00137D21" w:rsidRPr="0078527C" w:rsidRDefault="00E54BCF" w:rsidP="00F64F7E">
            <w:sdt>
              <w:sdtPr>
                <w:id w:val="1048027866"/>
                <w:placeholder>
                  <w:docPart w:val="916E88392550461CA911FD99A02468AD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2E56CD2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3278FFB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8E7BD26" w14:textId="77777777" w:rsidR="00137D21" w:rsidRDefault="00E54BCF" w:rsidP="00F64F7E">
            <w:pPr>
              <w:pStyle w:val="Days"/>
            </w:pPr>
            <w:sdt>
              <w:sdtPr>
                <w:id w:val="-304854936"/>
                <w:placeholder>
                  <w:docPart w:val="E5E87B243CD04317A517544234D3522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D5056BC" w14:textId="77777777" w:rsidR="00137D21" w:rsidRDefault="00E54BCF" w:rsidP="00F64F7E">
            <w:pPr>
              <w:pStyle w:val="Days"/>
            </w:pPr>
            <w:sdt>
              <w:sdtPr>
                <w:id w:val="535324292"/>
                <w:placeholder>
                  <w:docPart w:val="D18227347ED84232A9B8CC7D0B3C664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E1C54EC" w14:textId="77777777" w:rsidR="00137D21" w:rsidRDefault="00E54BCF" w:rsidP="00F64F7E">
            <w:pPr>
              <w:pStyle w:val="Days"/>
            </w:pPr>
            <w:sdt>
              <w:sdtPr>
                <w:id w:val="464715793"/>
                <w:placeholder>
                  <w:docPart w:val="9FFE68F2072D4EE4BCBC35C71344AEB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FF2A77E" w14:textId="77777777" w:rsidR="00137D21" w:rsidRDefault="00E54BCF" w:rsidP="00F64F7E">
            <w:pPr>
              <w:pStyle w:val="Days"/>
            </w:pPr>
            <w:sdt>
              <w:sdtPr>
                <w:id w:val="-831071328"/>
                <w:placeholder>
                  <w:docPart w:val="4BCDF16526A24BB79A4B66022D0B376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B106ABB" w14:textId="77777777" w:rsidR="00137D21" w:rsidRDefault="00E54BCF" w:rsidP="00F64F7E">
            <w:pPr>
              <w:pStyle w:val="Days"/>
            </w:pPr>
            <w:sdt>
              <w:sdtPr>
                <w:id w:val="-200554392"/>
                <w:placeholder>
                  <w:docPart w:val="87AD54C1397E42CF9B447E0D810483B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DB7F98" w14:textId="77777777" w:rsidR="00137D21" w:rsidRDefault="00E54BCF" w:rsidP="00F64F7E">
            <w:pPr>
              <w:pStyle w:val="Days"/>
            </w:pPr>
            <w:sdt>
              <w:sdtPr>
                <w:id w:val="-1842148974"/>
                <w:placeholder>
                  <w:docPart w:val="7B83723EA05B41CB90D520D232359BA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2BAC734" w14:textId="77777777" w:rsidR="00137D21" w:rsidRDefault="00E54BCF" w:rsidP="00F64F7E">
            <w:pPr>
              <w:pStyle w:val="Days"/>
            </w:pPr>
            <w:sdt>
              <w:sdtPr>
                <w:id w:val="1619325647"/>
                <w:placeholder>
                  <w:docPart w:val="A4031662F7FD46D886EA960BD3186A1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78AD83F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F5EF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E0F06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73BD7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3774F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8EE433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5426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616D5F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</w:t>
            </w:r>
          </w:p>
        </w:tc>
      </w:tr>
      <w:tr w:rsidR="00DA398C" w14:paraId="2B7C39E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AC8C3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8D2D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2772D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6CFC9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2220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4359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D72A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DE9BFA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C73C4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610B7A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01EEF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390A3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49B853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31018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1536F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10</w:t>
            </w:r>
          </w:p>
        </w:tc>
      </w:tr>
      <w:tr w:rsidR="00DA398C" w14:paraId="7AEE838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6A262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45D69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4662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494D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34F1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579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D11A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C4DDFA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3804D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1F8F3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C51CC6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EDA6D4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25F71F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862D83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8CDED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17</w:t>
            </w:r>
          </w:p>
        </w:tc>
      </w:tr>
      <w:tr w:rsidR="00DA398C" w14:paraId="76FF922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8A0C0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FCDD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DAEE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07D1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0998E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3B4BB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D503C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B73205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96FBB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42BC8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481B6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4F2DE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A0022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8078B3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A34AA3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24</w:t>
            </w:r>
          </w:p>
        </w:tc>
      </w:tr>
      <w:tr w:rsidR="00DA398C" w14:paraId="49E1541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AD5EC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1923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75A1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BBDE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CED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4C58B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F3827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498600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62F08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B281E0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2D3A80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A2F5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66291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42479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C0701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31</w:t>
            </w:r>
          </w:p>
        </w:tc>
      </w:tr>
      <w:tr w:rsidR="00137D21" w14:paraId="594449D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A9696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3E55D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70BBE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E564B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5655A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204A2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C9581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5323CD5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D253E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EA0D6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1EB2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765DB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F5A0E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298D1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166B6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057E4A8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88C0B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571FD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6CC39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98147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5674F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D32AF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23EE6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8FEC83B" w14:textId="77777777" w:rsidR="001A74D2" w:rsidRDefault="00E54BCF" w:rsidP="001A74D2">
      <w:pPr>
        <w:pStyle w:val="Quote"/>
      </w:pPr>
      <w:sdt>
        <w:sdtPr>
          <w:id w:val="1551956063"/>
          <w:placeholder>
            <w:docPart w:val="9847C8D4BC0847D0AE4D2E179D4730F0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41546470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0F2CF48C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5D9DF0D5" w14:textId="77777777" w:rsidR="00137D21" w:rsidRDefault="00137D21" w:rsidP="00F64F7E">
            <w:pPr>
              <w:pStyle w:val="Month"/>
            </w:pPr>
            <w:r>
              <w:lastRenderedPageBreak/>
              <w:t>June</w:t>
            </w:r>
          </w:p>
        </w:tc>
      </w:tr>
      <w:tr w:rsidR="00137D21" w14:paraId="1D79B4D4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AAE582E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620A7718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611AF3DE" w14:textId="77777777" w:rsidR="00137D21" w:rsidRDefault="00E54BCF" w:rsidP="00F64F7E">
            <w:pPr>
              <w:pStyle w:val="Subtitle"/>
            </w:pPr>
            <w:sdt>
              <w:sdtPr>
                <w:id w:val="-973206018"/>
                <w:placeholder>
                  <w:docPart w:val="A54D52FBE48A48C7A135698213E38E0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156C2877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687BFB1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60D1B953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68BF7EB1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C763E50" wp14:editId="2F414BE5">
                  <wp:extent cx="2135697" cy="1480921"/>
                  <wp:effectExtent l="152400" t="190500" r="245745" b="233680"/>
                  <wp:docPr id="17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357E56F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15920BD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0349E5C1" w14:textId="77777777" w:rsidR="00137D21" w:rsidRDefault="00E54BCF" w:rsidP="00F64F7E">
            <w:pPr>
              <w:pStyle w:val="Title"/>
            </w:pPr>
            <w:sdt>
              <w:sdtPr>
                <w:id w:val="550034539"/>
                <w:placeholder>
                  <w:docPart w:val="EE23BE1A3EA143D69AEFF04E39774F6F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44FFD097" w14:textId="77777777" w:rsidR="00137D21" w:rsidRPr="0078527C" w:rsidRDefault="00E54BCF" w:rsidP="00F64F7E">
            <w:sdt>
              <w:sdtPr>
                <w:id w:val="1782293902"/>
                <w:placeholder>
                  <w:docPart w:val="859F97FED5A44176BB7A535824999DB1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4F20288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9B381D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E09BEDA" w14:textId="77777777" w:rsidR="00137D21" w:rsidRDefault="00E54BCF" w:rsidP="00F64F7E">
            <w:pPr>
              <w:pStyle w:val="Days"/>
            </w:pPr>
            <w:sdt>
              <w:sdtPr>
                <w:id w:val="-1975827285"/>
                <w:placeholder>
                  <w:docPart w:val="5EA95B2F9A9940CABE7DF11EEE72A49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EB577C" w14:textId="77777777" w:rsidR="00137D21" w:rsidRDefault="00E54BCF" w:rsidP="00F64F7E">
            <w:pPr>
              <w:pStyle w:val="Days"/>
            </w:pPr>
            <w:sdt>
              <w:sdtPr>
                <w:id w:val="-1633631431"/>
                <w:placeholder>
                  <w:docPart w:val="C30C7CEE8F1741AD8A44BCD56ED9215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D8802EB" w14:textId="77777777" w:rsidR="00137D21" w:rsidRDefault="00E54BCF" w:rsidP="00F64F7E">
            <w:pPr>
              <w:pStyle w:val="Days"/>
            </w:pPr>
            <w:sdt>
              <w:sdtPr>
                <w:id w:val="-1054532375"/>
                <w:placeholder>
                  <w:docPart w:val="8A61B7C755EB47BB958F370A20EB24B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5E4C72A" w14:textId="77777777" w:rsidR="00137D21" w:rsidRDefault="00E54BCF" w:rsidP="00F64F7E">
            <w:pPr>
              <w:pStyle w:val="Days"/>
            </w:pPr>
            <w:sdt>
              <w:sdtPr>
                <w:id w:val="1408119835"/>
                <w:placeholder>
                  <w:docPart w:val="86345C916FEF4A44963DFBBD1841821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B96F46" w14:textId="77777777" w:rsidR="00137D21" w:rsidRDefault="00E54BCF" w:rsidP="00F64F7E">
            <w:pPr>
              <w:pStyle w:val="Days"/>
            </w:pPr>
            <w:sdt>
              <w:sdtPr>
                <w:id w:val="1193504277"/>
                <w:placeholder>
                  <w:docPart w:val="D8991AA0271D4627B83E83EE19FD9D2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8EEA22E" w14:textId="77777777" w:rsidR="00137D21" w:rsidRDefault="00E54BCF" w:rsidP="00F64F7E">
            <w:pPr>
              <w:pStyle w:val="Days"/>
            </w:pPr>
            <w:sdt>
              <w:sdtPr>
                <w:id w:val="2064912771"/>
                <w:placeholder>
                  <w:docPart w:val="933DB63E0F044411B32C3FEAA9A5423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5D078B5" w14:textId="77777777" w:rsidR="00137D21" w:rsidRDefault="00E54BCF" w:rsidP="00F64F7E">
            <w:pPr>
              <w:pStyle w:val="Days"/>
            </w:pPr>
            <w:sdt>
              <w:sdtPr>
                <w:id w:val="261652466"/>
                <w:placeholder>
                  <w:docPart w:val="345E4F541C3E4181B5DCDA32DAF7F3D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379B68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89A10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F4382E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1C090F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94882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4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38E66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EC2F99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6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EAD85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7</w:t>
            </w:r>
          </w:p>
        </w:tc>
      </w:tr>
      <w:tr w:rsidR="00DA398C" w14:paraId="53AD5E8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5C32B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131A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DA86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68299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1118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EA42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F8F3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FCE70D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0F57B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A449E5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B37DD5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EF0B3A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8E886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1403E7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E69427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14</w:t>
            </w:r>
          </w:p>
        </w:tc>
      </w:tr>
      <w:tr w:rsidR="00DA398C" w14:paraId="31317BC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CBA5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9224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7E5B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89D1C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40F4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F13B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7720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DF4EA2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66B3D9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0E5FE7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1F31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588357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B3785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1CBCB5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80457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21</w:t>
            </w:r>
          </w:p>
        </w:tc>
      </w:tr>
      <w:tr w:rsidR="00DA398C" w14:paraId="1FE2F6F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C795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BCB72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CB99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BB7C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B3D3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D071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8CFD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102C2A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28832B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3CFFFB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52796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3C727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FF47C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72226B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9F3D6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28</w:t>
            </w:r>
          </w:p>
        </w:tc>
      </w:tr>
      <w:tr w:rsidR="00DA398C" w14:paraId="30D9802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F14E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86CF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9AB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A942A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6F0FB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BA63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77C5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DA7F20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1730C4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B690B1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D9A6B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DCF7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FE4EE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2652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44777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F43933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FC388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10776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C213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73B26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8EFDA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A5649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060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AEC03E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73BA0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B3E9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1CEF6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845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3DF3A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B90D8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4804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20AB400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5DDAC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9EF0C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884FD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6B0E5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1224C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18D15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23A63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64C4160C" w14:textId="77777777" w:rsidR="001A74D2" w:rsidRDefault="00E54BCF" w:rsidP="001A74D2">
      <w:pPr>
        <w:pStyle w:val="Quote"/>
      </w:pPr>
      <w:sdt>
        <w:sdtPr>
          <w:id w:val="-1898353610"/>
          <w:placeholder>
            <w:docPart w:val="847EEE59896C4FADBF5F9105DBA48C8C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18EAB77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77C83F4F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954DDA7" w14:textId="77777777" w:rsidR="00137D21" w:rsidRDefault="00137D21" w:rsidP="00137D21">
            <w:pPr>
              <w:pStyle w:val="Month"/>
            </w:pPr>
            <w:r>
              <w:lastRenderedPageBreak/>
              <w:t>July</w:t>
            </w:r>
          </w:p>
        </w:tc>
      </w:tr>
      <w:tr w:rsidR="00137D21" w14:paraId="04AA7C35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5831AC4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0BCCBA1A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B6BA604" w14:textId="77777777" w:rsidR="00137D21" w:rsidRDefault="00E54BCF" w:rsidP="00F64F7E">
            <w:pPr>
              <w:pStyle w:val="Subtitle"/>
            </w:pPr>
            <w:sdt>
              <w:sdtPr>
                <w:id w:val="-191609905"/>
                <w:placeholder>
                  <w:docPart w:val="4A2A17DB7B544A1B9CD90B7A3E60408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7ED28680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80C3855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17D9FA42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2062869A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70958F2" wp14:editId="3CA62411">
                  <wp:extent cx="2135697" cy="1480921"/>
                  <wp:effectExtent l="152400" t="190500" r="245745" b="233680"/>
                  <wp:docPr id="18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FC89AF3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6D7EE46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80DC9E4" w14:textId="77777777" w:rsidR="00137D21" w:rsidRDefault="00E54BCF" w:rsidP="00F64F7E">
            <w:pPr>
              <w:pStyle w:val="Title"/>
            </w:pPr>
            <w:sdt>
              <w:sdtPr>
                <w:id w:val="-1586756415"/>
                <w:placeholder>
                  <w:docPart w:val="9D2CE35E63814A53A98001127402B5CB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040714C3" w14:textId="77777777" w:rsidR="00137D21" w:rsidRPr="0078527C" w:rsidRDefault="00E54BCF" w:rsidP="00F64F7E">
            <w:sdt>
              <w:sdtPr>
                <w:id w:val="-1549983895"/>
                <w:placeholder>
                  <w:docPart w:val="B85607AB5D6A4414847AF9C8A58E3013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EB423A8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55EDE7C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DED61F3" w14:textId="77777777" w:rsidR="00137D21" w:rsidRDefault="00E54BCF" w:rsidP="00F64F7E">
            <w:pPr>
              <w:pStyle w:val="Days"/>
            </w:pPr>
            <w:sdt>
              <w:sdtPr>
                <w:id w:val="1289081179"/>
                <w:placeholder>
                  <w:docPart w:val="FFD2C103B1CB4441960D61120B653B1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D382EB" w14:textId="77777777" w:rsidR="00137D21" w:rsidRDefault="00E54BCF" w:rsidP="00F64F7E">
            <w:pPr>
              <w:pStyle w:val="Days"/>
            </w:pPr>
            <w:sdt>
              <w:sdtPr>
                <w:id w:val="-312805908"/>
                <w:placeholder>
                  <w:docPart w:val="B1FC7D0D370446558AEAD6392FB8AFF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B522A78" w14:textId="77777777" w:rsidR="00137D21" w:rsidRDefault="00E54BCF" w:rsidP="00F64F7E">
            <w:pPr>
              <w:pStyle w:val="Days"/>
            </w:pPr>
            <w:sdt>
              <w:sdtPr>
                <w:id w:val="-1045364064"/>
                <w:placeholder>
                  <w:docPart w:val="13EA3221A3504A1C82EC61A249FA6A9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A3400CE" w14:textId="77777777" w:rsidR="00137D21" w:rsidRDefault="00E54BCF" w:rsidP="00F64F7E">
            <w:pPr>
              <w:pStyle w:val="Days"/>
            </w:pPr>
            <w:sdt>
              <w:sdtPr>
                <w:id w:val="128601342"/>
                <w:placeholder>
                  <w:docPart w:val="100167B4A002463D91AD5E748661068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80FB60D" w14:textId="77777777" w:rsidR="00137D21" w:rsidRDefault="00E54BCF" w:rsidP="00F64F7E">
            <w:pPr>
              <w:pStyle w:val="Days"/>
            </w:pPr>
            <w:sdt>
              <w:sdtPr>
                <w:id w:val="-137187922"/>
                <w:placeholder>
                  <w:docPart w:val="4C14E0F3CDF24879888BFB9405D9950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DC7FB0D" w14:textId="77777777" w:rsidR="00137D21" w:rsidRDefault="00E54BCF" w:rsidP="00F64F7E">
            <w:pPr>
              <w:pStyle w:val="Days"/>
            </w:pPr>
            <w:sdt>
              <w:sdtPr>
                <w:id w:val="1511720641"/>
                <w:placeholder>
                  <w:docPart w:val="B081B5E846834862A45D35D8315E0BC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BF6CB9B" w14:textId="77777777" w:rsidR="00137D21" w:rsidRDefault="00E54BCF" w:rsidP="00F64F7E">
            <w:pPr>
              <w:pStyle w:val="Days"/>
            </w:pPr>
            <w:sdt>
              <w:sdtPr>
                <w:id w:val="1980872241"/>
                <w:placeholder>
                  <w:docPart w:val="DBA2821980074964BA97569D3ED5554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0C5855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E0A6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7023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14331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F95533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463676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A3F16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71FB61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5</w:t>
            </w:r>
          </w:p>
        </w:tc>
      </w:tr>
      <w:tr w:rsidR="00DA398C" w14:paraId="74CFE95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9930E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F6B12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773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1798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3A73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6AF1F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D080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0E5D26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38BF9F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1C1600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84AC4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D30FE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166D35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6864F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F73CD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12</w:t>
            </w:r>
          </w:p>
        </w:tc>
      </w:tr>
      <w:tr w:rsidR="00DA398C" w14:paraId="611F4CC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C5B28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5DC6B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9D62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C9507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1FE6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D8BD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DB0A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2D2769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D062A1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647E26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485278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90973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050538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A62E0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419A89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19</w:t>
            </w:r>
          </w:p>
        </w:tc>
      </w:tr>
      <w:tr w:rsidR="00DA398C" w14:paraId="3E505E5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1CBD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8F49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F1E0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2FD6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5288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456A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0C70C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555C7F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3FD871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5F40A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409CE3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CF963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C2AF7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D17EC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FA8F3C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26</w:t>
            </w:r>
          </w:p>
        </w:tc>
      </w:tr>
      <w:tr w:rsidR="00DA398C" w14:paraId="4E936C3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E4258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8119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C741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2809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00D94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9C3C9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CDC8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1E3CD4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AB4D28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BBB37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E10EC8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010916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C689B3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9D89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BB1A1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4AB698B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47D5A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DB0CA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110F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75040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28B67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ECF45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66397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245595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0D774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A5AD9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2638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B1502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5C58F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CD8DB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C26FB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08BFE43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8204F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069E0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E941E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91AF7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04D6F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B8D70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1DA14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4A24B19" w14:textId="77777777" w:rsidR="001A74D2" w:rsidRDefault="00E54BCF" w:rsidP="001A74D2">
      <w:pPr>
        <w:pStyle w:val="Quote"/>
      </w:pPr>
      <w:sdt>
        <w:sdtPr>
          <w:id w:val="1666890096"/>
          <w:placeholder>
            <w:docPart w:val="2A82C889FE7D4A198544426B589026E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2127DE5E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0941E3C5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118A7F4A" w14:textId="77777777" w:rsidR="00137D21" w:rsidRDefault="00137D21" w:rsidP="00F64F7E">
            <w:pPr>
              <w:pStyle w:val="Month"/>
            </w:pPr>
            <w:r>
              <w:lastRenderedPageBreak/>
              <w:t>August</w:t>
            </w:r>
          </w:p>
        </w:tc>
      </w:tr>
      <w:tr w:rsidR="00137D21" w14:paraId="0743E41B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3FCBC4A6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5EBB6B93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5292A471" w14:textId="77777777" w:rsidR="00137D21" w:rsidRDefault="00E54BCF" w:rsidP="00F64F7E">
            <w:pPr>
              <w:pStyle w:val="Subtitle"/>
            </w:pPr>
            <w:sdt>
              <w:sdtPr>
                <w:id w:val="-790274887"/>
                <w:placeholder>
                  <w:docPart w:val="8861674A831C4126BECB038C0C9E256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5B4FC529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571ACF27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3A89E276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6C193CB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CC2663C" wp14:editId="58D8DF44">
                  <wp:extent cx="2135697" cy="1480921"/>
                  <wp:effectExtent l="152400" t="190500" r="245745" b="233680"/>
                  <wp:docPr id="19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0FD69D30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1E4B9DBF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55EF78C9" w14:textId="77777777" w:rsidR="00137D21" w:rsidRDefault="00E54BCF" w:rsidP="00F64F7E">
            <w:pPr>
              <w:pStyle w:val="Title"/>
            </w:pPr>
            <w:sdt>
              <w:sdtPr>
                <w:id w:val="-1981915632"/>
                <w:placeholder>
                  <w:docPart w:val="436AF8245E4F42C288248B2CE104B4DE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5EF98D09" w14:textId="77777777" w:rsidR="00137D21" w:rsidRPr="0078527C" w:rsidRDefault="00E54BCF" w:rsidP="00F64F7E">
            <w:sdt>
              <w:sdtPr>
                <w:id w:val="-736780199"/>
                <w:placeholder>
                  <w:docPart w:val="DBB9E45C1A4646F3A99374094A368CA1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6A48031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36D2F55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758F58F" w14:textId="77777777" w:rsidR="00137D21" w:rsidRDefault="00E54BCF" w:rsidP="00F64F7E">
            <w:pPr>
              <w:pStyle w:val="Days"/>
            </w:pPr>
            <w:sdt>
              <w:sdtPr>
                <w:id w:val="-781489369"/>
                <w:placeholder>
                  <w:docPart w:val="E9226970D5BF4D47B2ADC4FD573F164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AD12E7C" w14:textId="77777777" w:rsidR="00137D21" w:rsidRDefault="00E54BCF" w:rsidP="00F64F7E">
            <w:pPr>
              <w:pStyle w:val="Days"/>
            </w:pPr>
            <w:sdt>
              <w:sdtPr>
                <w:id w:val="592897343"/>
                <w:placeholder>
                  <w:docPart w:val="57D97AF672A8438F9DAF7F2BC374EFF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F14C72" w14:textId="77777777" w:rsidR="00137D21" w:rsidRDefault="00E54BCF" w:rsidP="00F64F7E">
            <w:pPr>
              <w:pStyle w:val="Days"/>
            </w:pPr>
            <w:sdt>
              <w:sdtPr>
                <w:id w:val="-5829758"/>
                <w:placeholder>
                  <w:docPart w:val="977FD5448EDC43BD9F676436D714889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50EA5ED" w14:textId="77777777" w:rsidR="00137D21" w:rsidRDefault="00E54BCF" w:rsidP="00F64F7E">
            <w:pPr>
              <w:pStyle w:val="Days"/>
            </w:pPr>
            <w:sdt>
              <w:sdtPr>
                <w:id w:val="-1174807778"/>
                <w:placeholder>
                  <w:docPart w:val="34F4622479DF495E8EB4A777CF6BDA4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006052" w14:textId="77777777" w:rsidR="00137D21" w:rsidRDefault="00E54BCF" w:rsidP="00F64F7E">
            <w:pPr>
              <w:pStyle w:val="Days"/>
            </w:pPr>
            <w:sdt>
              <w:sdtPr>
                <w:id w:val="1992519304"/>
                <w:placeholder>
                  <w:docPart w:val="45519A79B3D64675B7B300077A90F29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F7C00DB" w14:textId="77777777" w:rsidR="00137D21" w:rsidRDefault="00E54BCF" w:rsidP="00F64F7E">
            <w:pPr>
              <w:pStyle w:val="Days"/>
            </w:pPr>
            <w:sdt>
              <w:sdtPr>
                <w:id w:val="-1337911634"/>
                <w:placeholder>
                  <w:docPart w:val="425C2F40AF214270BA64097EA625573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339ADF1" w14:textId="77777777" w:rsidR="00137D21" w:rsidRDefault="00E54BCF" w:rsidP="00F64F7E">
            <w:pPr>
              <w:pStyle w:val="Days"/>
            </w:pPr>
            <w:sdt>
              <w:sdtPr>
                <w:id w:val="1810663090"/>
                <w:placeholder>
                  <w:docPart w:val="C4BB055888234C6691FD44D48C50D81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421EBDA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1A7E3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69EB7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7BE18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876D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772A7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A4AE29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BA24B3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</w:t>
            </w:r>
          </w:p>
        </w:tc>
      </w:tr>
      <w:tr w:rsidR="00DA398C" w14:paraId="4DB6867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5E3BE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2C17E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9CF73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C4E9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2E4D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61F7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5876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8EBC20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51CC69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BCD08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959388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49AA43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15AEDF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E27561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BDF850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9</w:t>
            </w:r>
          </w:p>
        </w:tc>
      </w:tr>
      <w:tr w:rsidR="00DA398C" w14:paraId="479BD66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7F13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0AE6B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42B4C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1F1C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820BD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0CD0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A7D4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F81933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D6E22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F6EF1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3EE593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FA164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35DF3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C0FBA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82F1C4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16</w:t>
            </w:r>
          </w:p>
        </w:tc>
      </w:tr>
      <w:tr w:rsidR="00DA398C" w14:paraId="468BFE6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FA7D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A7B8A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6348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DB068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952E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2A669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AED77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4D5BDC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AC05B9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643C2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65B6D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23E89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9FA3B4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58141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08BA0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23</w:t>
            </w:r>
          </w:p>
        </w:tc>
      </w:tr>
      <w:tr w:rsidR="00DA398C" w14:paraId="2DFA42B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DDE18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2172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35414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160C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E663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7478D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4CCA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F8A771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DE56A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AEF4E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F6DAA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2FE9A0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22839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1F9B1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8E7E27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30</w:t>
            </w:r>
          </w:p>
        </w:tc>
      </w:tr>
      <w:tr w:rsidR="00DA398C" w14:paraId="5D4EC22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0837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5749C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B561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EFD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3F64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EE3E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E1D25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E2B1AA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7AF948" w14:textId="77777777" w:rsidR="00DA398C" w:rsidRDefault="00DA398C" w:rsidP="00DA398C">
            <w:pPr>
              <w:pStyle w:val="Dates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A11F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4F8C7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CC8E5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7E7D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A23B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5CBE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00C5130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A96C8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B643C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53DC7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3EE9D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E117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10975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8B86F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237721CC" w14:textId="77777777" w:rsidR="001A74D2" w:rsidRDefault="00E54BCF" w:rsidP="001A74D2">
      <w:pPr>
        <w:pStyle w:val="Quote"/>
      </w:pPr>
      <w:sdt>
        <w:sdtPr>
          <w:id w:val="1009265884"/>
          <w:placeholder>
            <w:docPart w:val="116BBC813F3C4C0CA31FFEF00C8A477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2C58626F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00D29A55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55C4FAB3" w14:textId="77777777" w:rsidR="00137D21" w:rsidRDefault="00F64F7E" w:rsidP="00F64F7E">
            <w:pPr>
              <w:pStyle w:val="Month"/>
            </w:pPr>
            <w:r>
              <w:lastRenderedPageBreak/>
              <w:t>September</w:t>
            </w:r>
          </w:p>
        </w:tc>
      </w:tr>
      <w:tr w:rsidR="00137D21" w14:paraId="4033382C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A775CE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55509CB0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07FECECF" w14:textId="77777777" w:rsidR="00137D21" w:rsidRDefault="00E54BCF" w:rsidP="00F64F7E">
            <w:pPr>
              <w:pStyle w:val="Subtitle"/>
            </w:pPr>
            <w:sdt>
              <w:sdtPr>
                <w:id w:val="-1049913238"/>
                <w:placeholder>
                  <w:docPart w:val="F936F83D21F14B099CF0586B6D82068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6C1DB6F0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1097DC57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2CECA543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D8CC2E6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FA1AE2" wp14:editId="1FE60826">
                  <wp:extent cx="2135697" cy="1480921"/>
                  <wp:effectExtent l="152400" t="190500" r="245745" b="233680"/>
                  <wp:docPr id="20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0834644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AFFF6A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58A6E419" w14:textId="77777777" w:rsidR="00137D21" w:rsidRDefault="00E54BCF" w:rsidP="00F64F7E">
            <w:pPr>
              <w:pStyle w:val="Title"/>
            </w:pPr>
            <w:sdt>
              <w:sdtPr>
                <w:id w:val="-2075201417"/>
                <w:placeholder>
                  <w:docPart w:val="CF7EA421E7A3447EA9CCA304BA5D0F14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15897517" w14:textId="77777777" w:rsidR="00137D21" w:rsidRPr="0078527C" w:rsidRDefault="00E54BCF" w:rsidP="00F64F7E">
            <w:sdt>
              <w:sdtPr>
                <w:id w:val="2065372691"/>
                <w:placeholder>
                  <w:docPart w:val="102D1DB7094B4B3F9B08F807D96396E8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55DBD4F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A03FE5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CF6E24F" w14:textId="77777777" w:rsidR="00137D21" w:rsidRDefault="00E54BCF" w:rsidP="00F64F7E">
            <w:pPr>
              <w:pStyle w:val="Days"/>
            </w:pPr>
            <w:sdt>
              <w:sdtPr>
                <w:id w:val="671306592"/>
                <w:placeholder>
                  <w:docPart w:val="C9A1892E76E446A5A6AC59DA06977EC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654E298" w14:textId="77777777" w:rsidR="00137D21" w:rsidRDefault="00E54BCF" w:rsidP="00F64F7E">
            <w:pPr>
              <w:pStyle w:val="Days"/>
            </w:pPr>
            <w:sdt>
              <w:sdtPr>
                <w:id w:val="-812723994"/>
                <w:placeholder>
                  <w:docPart w:val="B464F45DB2BB4D30BFDBDD29BA17741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185984C" w14:textId="77777777" w:rsidR="00137D21" w:rsidRDefault="00E54BCF" w:rsidP="00F64F7E">
            <w:pPr>
              <w:pStyle w:val="Days"/>
            </w:pPr>
            <w:sdt>
              <w:sdtPr>
                <w:id w:val="1843501560"/>
                <w:placeholder>
                  <w:docPart w:val="30EBC0CF52074E3D8B5C14BFEDE3455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D303C20" w14:textId="77777777" w:rsidR="00137D21" w:rsidRDefault="00E54BCF" w:rsidP="00F64F7E">
            <w:pPr>
              <w:pStyle w:val="Days"/>
            </w:pPr>
            <w:sdt>
              <w:sdtPr>
                <w:id w:val="592896417"/>
                <w:placeholder>
                  <w:docPart w:val="D887B754F4B14109B72B8F059F247A7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E7F9163" w14:textId="77777777" w:rsidR="00137D21" w:rsidRDefault="00E54BCF" w:rsidP="00F64F7E">
            <w:pPr>
              <w:pStyle w:val="Days"/>
            </w:pPr>
            <w:sdt>
              <w:sdtPr>
                <w:id w:val="1449279033"/>
                <w:placeholder>
                  <w:docPart w:val="FBC5AFD7FCB544A996179F9CBB5C412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EF9486C" w14:textId="77777777" w:rsidR="00137D21" w:rsidRDefault="00E54BCF" w:rsidP="00F64F7E">
            <w:pPr>
              <w:pStyle w:val="Days"/>
            </w:pPr>
            <w:sdt>
              <w:sdtPr>
                <w:id w:val="1503236000"/>
                <w:placeholder>
                  <w:docPart w:val="B0B62248F8DB488C93CA30B4ED0A6FB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C5C3FAE" w14:textId="77777777" w:rsidR="00137D21" w:rsidRDefault="00E54BCF" w:rsidP="00F64F7E">
            <w:pPr>
              <w:pStyle w:val="Days"/>
            </w:pPr>
            <w:sdt>
              <w:sdtPr>
                <w:id w:val="1495909446"/>
                <w:placeholder>
                  <w:docPart w:val="81DAC10109A74CA8AD010D4A716852A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3C74948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41C4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1E0075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045AE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21087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4DC8CB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1CE366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4C76C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6</w:t>
            </w:r>
          </w:p>
        </w:tc>
      </w:tr>
      <w:tr w:rsidR="00DA398C" w14:paraId="4ECED6A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7273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735F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3E859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9806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4D17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7EAB4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7CC6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8417D1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0E78B2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393A4C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7E7CB5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82F26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9A8B0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D3455B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18A367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13</w:t>
            </w:r>
          </w:p>
        </w:tc>
      </w:tr>
      <w:tr w:rsidR="00DA398C" w14:paraId="092B4A4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697B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39B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89246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453D1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4530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50A8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51B2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BCE4FC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CE02F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550197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2AF6B6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47A3CC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63905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A63606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734FE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20</w:t>
            </w:r>
          </w:p>
        </w:tc>
      </w:tr>
      <w:tr w:rsidR="00DA398C" w14:paraId="5AF265A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84C8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FBD3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E6BE3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1B29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18D8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33F7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9ADBE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D22136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32E834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2C444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30597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E41DB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55C5D5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9364F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5BA8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27</w:t>
            </w:r>
          </w:p>
        </w:tc>
      </w:tr>
      <w:tr w:rsidR="00DA398C" w14:paraId="1B3593F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4E42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5A60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2773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817D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B07D2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E82B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A93A7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6D0214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7B554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848FF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93CFAC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2C44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8022D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C49C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A23B7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6A29772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9A04A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B13C4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635AA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9A464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8640A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6ADEA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EC3E9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37FF5F8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CBEBC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21136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F11AC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9DE48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5579A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287DE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73653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559AC5C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FF8E0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F8D5A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28134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77339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035B0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C7412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1C594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2DA21EDD" w14:textId="77777777" w:rsidR="001A74D2" w:rsidRDefault="00E54BCF" w:rsidP="001A74D2">
      <w:pPr>
        <w:pStyle w:val="Quote"/>
      </w:pPr>
      <w:sdt>
        <w:sdtPr>
          <w:id w:val="-92944331"/>
          <w:placeholder>
            <w:docPart w:val="15456C71DE54481DB0940EE485B0D4ED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3F86C745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40B26B59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0978ABE" w14:textId="77777777" w:rsidR="00F64F7E" w:rsidRDefault="00F64F7E" w:rsidP="00F64F7E">
            <w:pPr>
              <w:pStyle w:val="Month"/>
            </w:pPr>
            <w:r>
              <w:lastRenderedPageBreak/>
              <w:t>October</w:t>
            </w:r>
          </w:p>
        </w:tc>
      </w:tr>
      <w:tr w:rsidR="00F64F7E" w14:paraId="2F2DEF48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7CD0462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375FCA43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041622B" w14:textId="77777777" w:rsidR="00F64F7E" w:rsidRDefault="00E54BCF" w:rsidP="00F64F7E">
            <w:pPr>
              <w:pStyle w:val="Subtitle"/>
            </w:pPr>
            <w:sdt>
              <w:sdtPr>
                <w:id w:val="281160105"/>
                <w:placeholder>
                  <w:docPart w:val="7E364C20F4964D358AEC8EC4B2B0B1FD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7EA57AD4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0DF407B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3FB9AE36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15D2D73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6D36E8C" wp14:editId="0844DB69">
                  <wp:extent cx="2135697" cy="1480921"/>
                  <wp:effectExtent l="152400" t="190500" r="245745" b="233680"/>
                  <wp:docPr id="2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038C4F3C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2D65FFFE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D1A792F" w14:textId="77777777" w:rsidR="00F64F7E" w:rsidRDefault="00E54BCF" w:rsidP="00F64F7E">
            <w:pPr>
              <w:pStyle w:val="Title"/>
            </w:pPr>
            <w:sdt>
              <w:sdtPr>
                <w:id w:val="-2119822466"/>
                <w:placeholder>
                  <w:docPart w:val="AA185ED6E0094A1D9C9AE63284B832BE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3BA7C59C" w14:textId="77777777" w:rsidR="00F64F7E" w:rsidRPr="0078527C" w:rsidRDefault="00E54BCF" w:rsidP="00F64F7E">
            <w:sdt>
              <w:sdtPr>
                <w:id w:val="449058424"/>
                <w:placeholder>
                  <w:docPart w:val="871409F8B35A437583C1464F9A3C8B90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E54BABA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588A688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8C86639" w14:textId="77777777" w:rsidR="00F64F7E" w:rsidRDefault="00E54BCF" w:rsidP="00F64F7E">
            <w:pPr>
              <w:pStyle w:val="Days"/>
            </w:pPr>
            <w:sdt>
              <w:sdtPr>
                <w:id w:val="1403173083"/>
                <w:placeholder>
                  <w:docPart w:val="DFF066EF9E0C403BA5D53A8DBCED0DDB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B065FBC" w14:textId="77777777" w:rsidR="00F64F7E" w:rsidRDefault="00E54BCF" w:rsidP="00F64F7E">
            <w:pPr>
              <w:pStyle w:val="Days"/>
            </w:pPr>
            <w:sdt>
              <w:sdtPr>
                <w:id w:val="505401177"/>
                <w:placeholder>
                  <w:docPart w:val="2E39C8383D944EA695FCEEE94D75A8A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E93B6FE" w14:textId="77777777" w:rsidR="00F64F7E" w:rsidRDefault="00E54BCF" w:rsidP="00F64F7E">
            <w:pPr>
              <w:pStyle w:val="Days"/>
            </w:pPr>
            <w:sdt>
              <w:sdtPr>
                <w:id w:val="-483856160"/>
                <w:placeholder>
                  <w:docPart w:val="B74E1070B59D426782B8ED81681A1301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3E00650" w14:textId="77777777" w:rsidR="00F64F7E" w:rsidRDefault="00E54BCF" w:rsidP="00F64F7E">
            <w:pPr>
              <w:pStyle w:val="Days"/>
            </w:pPr>
            <w:sdt>
              <w:sdtPr>
                <w:id w:val="747229367"/>
                <w:placeholder>
                  <w:docPart w:val="59D1DE32EFD64DDDAE7541928A3F0B2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45F1551" w14:textId="77777777" w:rsidR="00F64F7E" w:rsidRDefault="00E54BCF" w:rsidP="00F64F7E">
            <w:pPr>
              <w:pStyle w:val="Days"/>
            </w:pPr>
            <w:sdt>
              <w:sdtPr>
                <w:id w:val="1494838180"/>
                <w:placeholder>
                  <w:docPart w:val="A292CBF87B70436B9589B36DDDB88EF3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EC16744" w14:textId="77777777" w:rsidR="00F64F7E" w:rsidRDefault="00E54BCF" w:rsidP="00F64F7E">
            <w:pPr>
              <w:pStyle w:val="Days"/>
            </w:pPr>
            <w:sdt>
              <w:sdtPr>
                <w:id w:val="-1042437958"/>
                <w:placeholder>
                  <w:docPart w:val="87ED06CFD5BF4AFD966214B834107A76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CA3874C" w14:textId="77777777" w:rsidR="00F64F7E" w:rsidRDefault="00E54BCF" w:rsidP="00F64F7E">
            <w:pPr>
              <w:pStyle w:val="Days"/>
            </w:pPr>
            <w:sdt>
              <w:sdtPr>
                <w:id w:val="1137604804"/>
                <w:placeholder>
                  <w:docPart w:val="487073C6D84A43678611BFEA1156AB1D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6D7E3B2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D87E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6D3F3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1FFE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741BB8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582ECB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08107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6D771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4</w:t>
            </w:r>
          </w:p>
        </w:tc>
      </w:tr>
      <w:tr w:rsidR="00DA398C" w14:paraId="7CB4BDC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AFD5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8F3E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5FADF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A0E7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CB76F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9EEA5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20A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1E0169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E13F5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4750A9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EE206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5D4A4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F6AD1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5AAFB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138B9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11</w:t>
            </w:r>
          </w:p>
        </w:tc>
      </w:tr>
      <w:tr w:rsidR="00DA398C" w14:paraId="7E82D8B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CEC7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CDA7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B04F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D357F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E181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21D5E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16C4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2AE349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C0B819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638C3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06306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7BE23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3440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76BDB5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587C88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18</w:t>
            </w:r>
          </w:p>
        </w:tc>
      </w:tr>
      <w:tr w:rsidR="00DA398C" w14:paraId="23EF0EC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244DC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8018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F0D5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35575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63FA8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8DB0D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C594E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B9BD01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15E6F8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4A7E4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DC3161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5F352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87B82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B0312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5A19C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25</w:t>
            </w:r>
          </w:p>
        </w:tc>
      </w:tr>
      <w:tr w:rsidR="00DA398C" w14:paraId="7C691F5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8BED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18E4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05A3B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663B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03D62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3AE6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A45B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9DFCF7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E5570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488760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7E53E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66941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4B62B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17AB3A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10B43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5A689CC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270EBB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6CD12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9FDDD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0E6EC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BD855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B03BE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F7183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0CB5896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53F50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EC133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AA009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E68CD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B6AE2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4342D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69036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0E16BED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65D4B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F551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8F311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59FC2B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2BD0C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F5C70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E2064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19A4D032" w14:textId="77777777" w:rsidR="001A74D2" w:rsidRDefault="00E54BCF" w:rsidP="001A74D2">
      <w:pPr>
        <w:pStyle w:val="Quote"/>
      </w:pPr>
      <w:sdt>
        <w:sdtPr>
          <w:id w:val="2064749667"/>
          <w:placeholder>
            <w:docPart w:val="1438AD40A2C04C0AA2F33A533374583B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2D3D292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4B9325EE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3422505" w14:textId="77777777" w:rsidR="00F64F7E" w:rsidRDefault="00F64F7E" w:rsidP="00F64F7E">
            <w:pPr>
              <w:pStyle w:val="Month"/>
            </w:pPr>
            <w:r>
              <w:lastRenderedPageBreak/>
              <w:t>November</w:t>
            </w:r>
          </w:p>
        </w:tc>
      </w:tr>
      <w:tr w:rsidR="00F64F7E" w14:paraId="429F62DA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6722F1B4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55A8245F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7A02493" w14:textId="77777777" w:rsidR="00F64F7E" w:rsidRDefault="00E54BCF" w:rsidP="00F64F7E">
            <w:pPr>
              <w:pStyle w:val="Subtitle"/>
            </w:pPr>
            <w:sdt>
              <w:sdtPr>
                <w:id w:val="1747917881"/>
                <w:placeholder>
                  <w:docPart w:val="C4E5DD42E302483E8997DF3E24977858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0210A36B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E882BDA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39070DC8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EA88559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A209DC" wp14:editId="67611808">
                  <wp:extent cx="2135697" cy="1480921"/>
                  <wp:effectExtent l="152400" t="190500" r="245745" b="233680"/>
                  <wp:docPr id="22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5A66476A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5359EB8E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BAE7C75" w14:textId="77777777" w:rsidR="00F64F7E" w:rsidRDefault="00E54BCF" w:rsidP="00F64F7E">
            <w:pPr>
              <w:pStyle w:val="Title"/>
            </w:pPr>
            <w:sdt>
              <w:sdtPr>
                <w:id w:val="359945180"/>
                <w:placeholder>
                  <w:docPart w:val="0E11233EB895417F8F0AE3EF2EBCEE99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2FE96521" w14:textId="77777777" w:rsidR="00F64F7E" w:rsidRPr="0078527C" w:rsidRDefault="00E54BCF" w:rsidP="00F64F7E">
            <w:sdt>
              <w:sdtPr>
                <w:id w:val="1778442825"/>
                <w:placeholder>
                  <w:docPart w:val="E59C95461406480BBB0CEE6F3553A09B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7D9678D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2DB3512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0CE9A61" w14:textId="77777777" w:rsidR="00F64F7E" w:rsidRDefault="00E54BCF" w:rsidP="00F64F7E">
            <w:pPr>
              <w:pStyle w:val="Days"/>
            </w:pPr>
            <w:sdt>
              <w:sdtPr>
                <w:id w:val="-2095614073"/>
                <w:placeholder>
                  <w:docPart w:val="383D24D13A884BB2AB8C71F576BD3B3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1055228" w14:textId="77777777" w:rsidR="00F64F7E" w:rsidRDefault="00E54BCF" w:rsidP="00F64F7E">
            <w:pPr>
              <w:pStyle w:val="Days"/>
            </w:pPr>
            <w:sdt>
              <w:sdtPr>
                <w:id w:val="-977446766"/>
                <w:placeholder>
                  <w:docPart w:val="CB9FEE6A18B34488A8DB3FF2A9CC4FB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42D96FB" w14:textId="77777777" w:rsidR="00F64F7E" w:rsidRDefault="00E54BCF" w:rsidP="00F64F7E">
            <w:pPr>
              <w:pStyle w:val="Days"/>
            </w:pPr>
            <w:sdt>
              <w:sdtPr>
                <w:id w:val="529913134"/>
                <w:placeholder>
                  <w:docPart w:val="EA127BF9FADE46149EC1FFB151EC411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405FBD7" w14:textId="77777777" w:rsidR="00F64F7E" w:rsidRDefault="00E54BCF" w:rsidP="00F64F7E">
            <w:pPr>
              <w:pStyle w:val="Days"/>
            </w:pPr>
            <w:sdt>
              <w:sdtPr>
                <w:id w:val="-1314336062"/>
                <w:placeholder>
                  <w:docPart w:val="340D13B8DD434DE58BB57A1A3491C91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49B4D16" w14:textId="77777777" w:rsidR="00F64F7E" w:rsidRDefault="00E54BCF" w:rsidP="00F64F7E">
            <w:pPr>
              <w:pStyle w:val="Days"/>
            </w:pPr>
            <w:sdt>
              <w:sdtPr>
                <w:id w:val="-1000261901"/>
                <w:placeholder>
                  <w:docPart w:val="8413DE49D2A145B98666AF8E87104869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4E900A2" w14:textId="77777777" w:rsidR="00F64F7E" w:rsidRDefault="00E54BCF" w:rsidP="00F64F7E">
            <w:pPr>
              <w:pStyle w:val="Days"/>
            </w:pPr>
            <w:sdt>
              <w:sdtPr>
                <w:id w:val="1509641470"/>
                <w:placeholder>
                  <w:docPart w:val="2B3EDF3F1F8844EE84755423928C4D0B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9CA372C" w14:textId="77777777" w:rsidR="00F64F7E" w:rsidRDefault="00E54BCF" w:rsidP="00F64F7E">
            <w:pPr>
              <w:pStyle w:val="Days"/>
            </w:pPr>
            <w:sdt>
              <w:sdtPr>
                <w:id w:val="-213043095"/>
                <w:placeholder>
                  <w:docPart w:val="E460959BA4144220B05F3DC4DEF12114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542801B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3DFC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FB23E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9C98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29C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6637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7A1F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24F716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</w:t>
            </w:r>
          </w:p>
        </w:tc>
      </w:tr>
      <w:tr w:rsidR="00DA398C" w14:paraId="534D4D8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D704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D1AA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9464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E282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C7F0D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7016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2263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19CB21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A4E4DA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EC55BC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A205A1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BEE6E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CF79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A36D9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B01EDC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8</w:t>
            </w:r>
          </w:p>
        </w:tc>
      </w:tr>
      <w:tr w:rsidR="00DA398C" w14:paraId="00DDA56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680F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215C4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DE5B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55D9D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936B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55E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59173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FA900F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2022D5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E53639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5DFCC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B7307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CC0F3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7088B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39EF95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15</w:t>
            </w:r>
          </w:p>
        </w:tc>
      </w:tr>
      <w:tr w:rsidR="00DA398C" w14:paraId="7E5DA06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96FB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45679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A4007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B1E1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17FA9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F5A0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19C9C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0713B3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DF0DC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2018B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609EEF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BE261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C83685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E050F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8E62CE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22</w:t>
            </w:r>
          </w:p>
        </w:tc>
      </w:tr>
      <w:tr w:rsidR="00DA398C" w14:paraId="38E82E6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F9D0F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D3B7E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43F18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9516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ABD7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92BA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17CB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B9BBE4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48BAA0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2C4F1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E3CDD9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5CCE2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5DA39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5956CE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640835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29</w:t>
            </w:r>
          </w:p>
        </w:tc>
      </w:tr>
      <w:tr w:rsidR="00DA398C" w14:paraId="037C666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DEBE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30846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5529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1D87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DB53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16DC9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19EBE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3374EF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710A3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A2559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BA921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836F7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57424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9589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C08EE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69A3D0F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DC6CA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40711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3EA0D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AE62F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180B2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71AEF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51151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4C94DFAF" w14:textId="77777777" w:rsidR="001A74D2" w:rsidRDefault="00E54BCF" w:rsidP="001A74D2">
      <w:pPr>
        <w:pStyle w:val="Quote"/>
      </w:pPr>
      <w:sdt>
        <w:sdtPr>
          <w:id w:val="1675215931"/>
          <w:placeholder>
            <w:docPart w:val="FA6B2AD50FA3435B95505683F8E0CB5F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65626C0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11049445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21955FD" w14:textId="77777777" w:rsidR="00F64F7E" w:rsidRDefault="00F64F7E" w:rsidP="00F64F7E">
            <w:pPr>
              <w:pStyle w:val="Month"/>
            </w:pPr>
            <w:r>
              <w:lastRenderedPageBreak/>
              <w:t>December</w:t>
            </w:r>
          </w:p>
        </w:tc>
      </w:tr>
      <w:tr w:rsidR="00F64F7E" w14:paraId="06D8A7AF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7B8C7DF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2931DA24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0A586D1" w14:textId="77777777" w:rsidR="00F64F7E" w:rsidRDefault="00E54BCF" w:rsidP="00F64F7E">
            <w:pPr>
              <w:pStyle w:val="Subtitle"/>
            </w:pPr>
            <w:sdt>
              <w:sdtPr>
                <w:id w:val="612557982"/>
                <w:placeholder>
                  <w:docPart w:val="DF410AB47FCA4E21BC50B2E693E73EC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6C4EE85F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88A653A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705A4D37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3512D97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E3E651" wp14:editId="4C076B1F">
                  <wp:extent cx="2135697" cy="1480921"/>
                  <wp:effectExtent l="152400" t="190500" r="245745" b="233680"/>
                  <wp:docPr id="2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2FA16B74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2A3581A5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1BB579A" w14:textId="77777777" w:rsidR="00F64F7E" w:rsidRDefault="00E54BCF" w:rsidP="00F64F7E">
            <w:pPr>
              <w:pStyle w:val="Title"/>
            </w:pPr>
            <w:sdt>
              <w:sdtPr>
                <w:id w:val="-219369257"/>
                <w:placeholder>
                  <w:docPart w:val="2A56EA77A531494889AFD0880CFA3F37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6B1CA5C7" w14:textId="77777777" w:rsidR="00F64F7E" w:rsidRPr="0078527C" w:rsidRDefault="00E54BCF" w:rsidP="00F64F7E">
            <w:sdt>
              <w:sdtPr>
                <w:id w:val="-1851175642"/>
                <w:placeholder>
                  <w:docPart w:val="34DAD583B6EE4FF5AB879B59DB49205C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4510C6A4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25CEF3A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A40DDE" w14:textId="77777777" w:rsidR="00F64F7E" w:rsidRDefault="00E54BCF" w:rsidP="00F64F7E">
            <w:pPr>
              <w:pStyle w:val="Days"/>
            </w:pPr>
            <w:sdt>
              <w:sdtPr>
                <w:id w:val="-266695043"/>
                <w:placeholder>
                  <w:docPart w:val="610E8F4260B1470BBA872888BEF150BD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6B4D77D" w14:textId="77777777" w:rsidR="00F64F7E" w:rsidRDefault="00E54BCF" w:rsidP="00F64F7E">
            <w:pPr>
              <w:pStyle w:val="Days"/>
            </w:pPr>
            <w:sdt>
              <w:sdtPr>
                <w:id w:val="-1640406243"/>
                <w:placeholder>
                  <w:docPart w:val="C050C98F306049AEB079B79177965ABF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2BBA814" w14:textId="77777777" w:rsidR="00F64F7E" w:rsidRDefault="00E54BCF" w:rsidP="00F64F7E">
            <w:pPr>
              <w:pStyle w:val="Days"/>
            </w:pPr>
            <w:sdt>
              <w:sdtPr>
                <w:id w:val="-1682418680"/>
                <w:placeholder>
                  <w:docPart w:val="03ADB476B5734CD9B6677E60A89EBF85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42C0705" w14:textId="77777777" w:rsidR="00F64F7E" w:rsidRDefault="00E54BCF" w:rsidP="00F64F7E">
            <w:pPr>
              <w:pStyle w:val="Days"/>
            </w:pPr>
            <w:sdt>
              <w:sdtPr>
                <w:id w:val="306141413"/>
                <w:placeholder>
                  <w:docPart w:val="0914C91491834D599B677CB93B4E25F1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816191E" w14:textId="77777777" w:rsidR="00F64F7E" w:rsidRDefault="00E54BCF" w:rsidP="00F64F7E">
            <w:pPr>
              <w:pStyle w:val="Days"/>
            </w:pPr>
            <w:sdt>
              <w:sdtPr>
                <w:id w:val="-1826659932"/>
                <w:placeholder>
                  <w:docPart w:val="8049AF13C7594D70ACAAF338E676F057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2CE669F" w14:textId="77777777" w:rsidR="00F64F7E" w:rsidRDefault="00E54BCF" w:rsidP="00F64F7E">
            <w:pPr>
              <w:pStyle w:val="Days"/>
            </w:pPr>
            <w:sdt>
              <w:sdtPr>
                <w:id w:val="862634711"/>
                <w:placeholder>
                  <w:docPart w:val="D6C13969CCE944329342943F6955D727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343A99F" w14:textId="77777777" w:rsidR="00F64F7E" w:rsidRDefault="00E54BCF" w:rsidP="00F64F7E">
            <w:pPr>
              <w:pStyle w:val="Days"/>
            </w:pPr>
            <w:sdt>
              <w:sdtPr>
                <w:id w:val="593298852"/>
                <w:placeholder>
                  <w:docPart w:val="DC418694172344C990DE334E2413597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3CA2ACD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6645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7304F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9184D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30108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6B5537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B0F97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6040C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6</w:t>
            </w:r>
          </w:p>
        </w:tc>
      </w:tr>
      <w:tr w:rsidR="00DA398C" w14:paraId="2A4695B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CDD9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19EC5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8D31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BB8D8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30BBD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A344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9460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55DA02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E99D76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4AA2D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56E0C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FB4DF2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EA3A92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D5BE0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E87F0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13</w:t>
            </w:r>
          </w:p>
        </w:tc>
      </w:tr>
      <w:tr w:rsidR="00DA398C" w14:paraId="34BEBBD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D6FBE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8B66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DC87B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4F8BD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B4837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23FCD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A8909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BC06F3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3893D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8CD1E2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5CB41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75291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B68903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B3054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DDDEF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20</w:t>
            </w:r>
          </w:p>
        </w:tc>
      </w:tr>
      <w:tr w:rsidR="00DA398C" w14:paraId="7C998D9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7792F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4E86B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930B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1AB84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1C40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D4FE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39AC7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0565DF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D8F30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F131D6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1198B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1D54C5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49C655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4A90A2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B63F3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27</w:t>
            </w:r>
          </w:p>
        </w:tc>
      </w:tr>
      <w:tr w:rsidR="00DA398C" w14:paraId="4167817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5F63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674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66615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B140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0A8F7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2F0D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20A5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4EC4F0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DD909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01923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53A7F2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5E9F77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188D0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E7BFA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B04F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7B1074B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A06A1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1347E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B953C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D11AB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FADB9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C7D68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7EA1C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05B460F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5A067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5EA0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DEF0B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C694B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434B2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A7E75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64022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5CC450A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F813A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16010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320EA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68335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859BCB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B68DC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697BF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7257AFF2" w14:textId="77777777" w:rsidR="001A74D2" w:rsidRDefault="00E54BCF">
      <w:pPr>
        <w:pStyle w:val="Quote"/>
      </w:pPr>
      <w:sdt>
        <w:sdtPr>
          <w:id w:val="993983811"/>
          <w:placeholder>
            <w:docPart w:val="9C35122F68D34A1FAC940562E64A446A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sectPr w:rsidR="001A74D2" w:rsidSect="00E85518">
      <w:pgSz w:w="12240" w:h="15840"/>
      <w:pgMar w:top="720" w:right="720" w:bottom="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DFA1" w14:textId="77777777" w:rsidR="00E54BCF" w:rsidRDefault="00E54BCF">
      <w:pPr>
        <w:spacing w:before="0" w:after="0"/>
      </w:pPr>
      <w:r>
        <w:separator/>
      </w:r>
    </w:p>
  </w:endnote>
  <w:endnote w:type="continuationSeparator" w:id="0">
    <w:p w14:paraId="6F41A2EC" w14:textId="77777777" w:rsidR="00E54BCF" w:rsidRDefault="00E54BC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A62C" w14:textId="77777777" w:rsidR="00E54BCF" w:rsidRDefault="00E54BCF">
      <w:pPr>
        <w:spacing w:before="0" w:after="0"/>
      </w:pPr>
      <w:r>
        <w:separator/>
      </w:r>
    </w:p>
  </w:footnote>
  <w:footnote w:type="continuationSeparator" w:id="0">
    <w:p w14:paraId="0A7C73EB" w14:textId="77777777" w:rsidR="00E54BCF" w:rsidRDefault="00E54BC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030042">
    <w:abstractNumId w:val="9"/>
  </w:num>
  <w:num w:numId="2" w16cid:durableId="88745837">
    <w:abstractNumId w:val="7"/>
  </w:num>
  <w:num w:numId="3" w16cid:durableId="437723554">
    <w:abstractNumId w:val="6"/>
  </w:num>
  <w:num w:numId="4" w16cid:durableId="2121290115">
    <w:abstractNumId w:val="5"/>
  </w:num>
  <w:num w:numId="5" w16cid:durableId="726611790">
    <w:abstractNumId w:val="4"/>
  </w:num>
  <w:num w:numId="6" w16cid:durableId="1402019289">
    <w:abstractNumId w:val="8"/>
  </w:num>
  <w:num w:numId="7" w16cid:durableId="952326606">
    <w:abstractNumId w:val="3"/>
  </w:num>
  <w:num w:numId="8" w16cid:durableId="1809130945">
    <w:abstractNumId w:val="2"/>
  </w:num>
  <w:num w:numId="9" w16cid:durableId="720985617">
    <w:abstractNumId w:val="1"/>
  </w:num>
  <w:num w:numId="10" w16cid:durableId="14085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E54BCF"/>
    <w:rsid w:val="000439C7"/>
    <w:rsid w:val="00046CE3"/>
    <w:rsid w:val="000B6223"/>
    <w:rsid w:val="000D01F2"/>
    <w:rsid w:val="00124ADC"/>
    <w:rsid w:val="00137D21"/>
    <w:rsid w:val="00174F97"/>
    <w:rsid w:val="00193E15"/>
    <w:rsid w:val="001A74D2"/>
    <w:rsid w:val="0025461A"/>
    <w:rsid w:val="0025748C"/>
    <w:rsid w:val="002F7032"/>
    <w:rsid w:val="00320970"/>
    <w:rsid w:val="00375B27"/>
    <w:rsid w:val="00381234"/>
    <w:rsid w:val="003C08C2"/>
    <w:rsid w:val="003C33CE"/>
    <w:rsid w:val="004214C8"/>
    <w:rsid w:val="00440D9C"/>
    <w:rsid w:val="004433AF"/>
    <w:rsid w:val="0045525C"/>
    <w:rsid w:val="0045537C"/>
    <w:rsid w:val="004A72A3"/>
    <w:rsid w:val="004E0874"/>
    <w:rsid w:val="004F670E"/>
    <w:rsid w:val="005553D1"/>
    <w:rsid w:val="005B07ED"/>
    <w:rsid w:val="005B0C48"/>
    <w:rsid w:val="005D5DC8"/>
    <w:rsid w:val="006151D3"/>
    <w:rsid w:val="00621B98"/>
    <w:rsid w:val="0064687B"/>
    <w:rsid w:val="00680558"/>
    <w:rsid w:val="006E11E9"/>
    <w:rsid w:val="006F14E5"/>
    <w:rsid w:val="0078527C"/>
    <w:rsid w:val="008043F6"/>
    <w:rsid w:val="00812DAD"/>
    <w:rsid w:val="0081356A"/>
    <w:rsid w:val="00871B27"/>
    <w:rsid w:val="00890592"/>
    <w:rsid w:val="008B41D3"/>
    <w:rsid w:val="008F0AEB"/>
    <w:rsid w:val="0090268C"/>
    <w:rsid w:val="00925ED9"/>
    <w:rsid w:val="00997C7D"/>
    <w:rsid w:val="009A164A"/>
    <w:rsid w:val="009A7C5B"/>
    <w:rsid w:val="00A4405D"/>
    <w:rsid w:val="00B84FB0"/>
    <w:rsid w:val="00B864F3"/>
    <w:rsid w:val="00BC6A26"/>
    <w:rsid w:val="00BF0FEE"/>
    <w:rsid w:val="00BF4383"/>
    <w:rsid w:val="00C01EED"/>
    <w:rsid w:val="00C41633"/>
    <w:rsid w:val="00C4518D"/>
    <w:rsid w:val="00CB00F4"/>
    <w:rsid w:val="00CB7095"/>
    <w:rsid w:val="00D40C9D"/>
    <w:rsid w:val="00D86D82"/>
    <w:rsid w:val="00DA398C"/>
    <w:rsid w:val="00E14558"/>
    <w:rsid w:val="00E4576C"/>
    <w:rsid w:val="00E54BCF"/>
    <w:rsid w:val="00E7264F"/>
    <w:rsid w:val="00E85518"/>
    <w:rsid w:val="00EA415B"/>
    <w:rsid w:val="00F26250"/>
    <w:rsid w:val="00F64F7E"/>
    <w:rsid w:val="00FE13F4"/>
    <w:rsid w:val="00FF3060"/>
    <w:rsid w:val="52D9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7E2D26"/>
  <w15:docId w15:val="{41986652-8BCB-480A-ABD4-379BD1CD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58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rsid w:val="004214C8"/>
    <w:pPr>
      <w:spacing w:before="0" w:after="0"/>
      <w:jc w:val="right"/>
    </w:pPr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Normal"/>
    <w:link w:val="BodyTextFirstIndentChar"/>
    <w:uiPriority w:val="19"/>
    <w:semiHidden/>
    <w:unhideWhenUsed/>
    <w:rsid w:val="0045537C"/>
    <w:pPr>
      <w:spacing w:after="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19"/>
    <w:semiHidden/>
    <w:rsid w:val="0045537C"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14558"/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E14558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558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son\AppData\Local\Microsoft\Office\16.0\DTS\en-CA%7b6015A097-9805-4363-95CA-39E6D26BFDEC%7d\%7b208358F2-AE95-4756-951C-54BE03EEB3B0%7dTFcb995cdb-9905-460e-979f-a442471cc08d1ad28e32_win32-a77090af0a8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328C3000B845209CEA43469DC25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FD4A-825B-4D8C-8CF0-CC8DDB7AB40C}"/>
      </w:docPartPr>
      <w:docPartBody>
        <w:p w:rsidR="00A006BB" w:rsidRDefault="00A006BB">
          <w:pPr>
            <w:pStyle w:val="58328C3000B845209CEA43469DC2542C"/>
          </w:pPr>
          <w:r>
            <w:t>Subtitle</w:t>
          </w:r>
        </w:p>
      </w:docPartBody>
    </w:docPart>
    <w:docPart>
      <w:docPartPr>
        <w:name w:val="6962A1CDCFFB47098C5E85FE7C163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43338-1BFF-42E7-AA37-598BC73AF033}"/>
      </w:docPartPr>
      <w:docPartBody>
        <w:p w:rsidR="00A006BB" w:rsidRDefault="00A006BB">
          <w:pPr>
            <w:pStyle w:val="6962A1CDCFFB47098C5E85FE7C16314C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4ECE8592716E4835BD99871D9696D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FA1E3-AECE-4C1F-B81D-ACC573F17E48}"/>
      </w:docPartPr>
      <w:docPartBody>
        <w:p w:rsidR="00A006BB" w:rsidRDefault="00A006BB">
          <w:pPr>
            <w:pStyle w:val="4ECE8592716E4835BD99871D9696D9E2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65C1A78CC10449C999C3D444A00A4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B730-FF4F-4FFB-A7B9-AFF196D8ADBC}"/>
      </w:docPartPr>
      <w:docPartBody>
        <w:p w:rsidR="00A006BB" w:rsidRDefault="00A006BB">
          <w:pPr>
            <w:pStyle w:val="65C1A78CC10449C999C3D444A00A4CAA"/>
          </w:pPr>
          <w:r>
            <w:t>Sunday</w:t>
          </w:r>
        </w:p>
      </w:docPartBody>
    </w:docPart>
    <w:docPart>
      <w:docPartPr>
        <w:name w:val="7AD9E5EF8A344FCCB5A9ED74B13E1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E5158-F5E6-4BC3-BF22-6EF3979BB8FE}"/>
      </w:docPartPr>
      <w:docPartBody>
        <w:p w:rsidR="00A006BB" w:rsidRDefault="00A006BB">
          <w:pPr>
            <w:pStyle w:val="7AD9E5EF8A344FCCB5A9ED74B13E1566"/>
          </w:pPr>
          <w:r>
            <w:t>Monday</w:t>
          </w:r>
        </w:p>
      </w:docPartBody>
    </w:docPart>
    <w:docPart>
      <w:docPartPr>
        <w:name w:val="92B55E74F03B4BB6B1081AD341AD7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5BDA9-710E-471B-BED6-F4F610CF08BA}"/>
      </w:docPartPr>
      <w:docPartBody>
        <w:p w:rsidR="00A006BB" w:rsidRDefault="00A006BB">
          <w:pPr>
            <w:pStyle w:val="92B55E74F03B4BB6B1081AD341AD74DA"/>
          </w:pPr>
          <w:r>
            <w:t>Tuesday</w:t>
          </w:r>
        </w:p>
      </w:docPartBody>
    </w:docPart>
    <w:docPart>
      <w:docPartPr>
        <w:name w:val="167A0EBE8217411DBCEE7903BB8B6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78D1C-E644-4E6B-AF45-799C37E597E3}"/>
      </w:docPartPr>
      <w:docPartBody>
        <w:p w:rsidR="00A006BB" w:rsidRDefault="00A006BB">
          <w:pPr>
            <w:pStyle w:val="167A0EBE8217411DBCEE7903BB8B6BAB"/>
          </w:pPr>
          <w:r>
            <w:t>Wednesday</w:t>
          </w:r>
        </w:p>
      </w:docPartBody>
    </w:docPart>
    <w:docPart>
      <w:docPartPr>
        <w:name w:val="AB83DFC53728487A85FB999CF98A6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78778-60A9-46EF-8AA2-6867CE30C4EF}"/>
      </w:docPartPr>
      <w:docPartBody>
        <w:p w:rsidR="00A006BB" w:rsidRDefault="00A006BB">
          <w:pPr>
            <w:pStyle w:val="AB83DFC53728487A85FB999CF98A6022"/>
          </w:pPr>
          <w:r>
            <w:t>Thursday</w:t>
          </w:r>
        </w:p>
      </w:docPartBody>
    </w:docPart>
    <w:docPart>
      <w:docPartPr>
        <w:name w:val="7FC74849B9E1484E8562157779BA6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9CC63-9DB7-44B3-B4AF-5D278B1D2BFB}"/>
      </w:docPartPr>
      <w:docPartBody>
        <w:p w:rsidR="00A006BB" w:rsidRDefault="00A006BB">
          <w:pPr>
            <w:pStyle w:val="7FC74849B9E1484E8562157779BA67C7"/>
          </w:pPr>
          <w:r>
            <w:t>Friday</w:t>
          </w:r>
        </w:p>
      </w:docPartBody>
    </w:docPart>
    <w:docPart>
      <w:docPartPr>
        <w:name w:val="DACA4C6CAEF84D6598E0DF00C62A5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05AB9-3717-4E69-8153-ABEB89158DA7}"/>
      </w:docPartPr>
      <w:docPartBody>
        <w:p w:rsidR="00A006BB" w:rsidRDefault="00A006BB">
          <w:pPr>
            <w:pStyle w:val="DACA4C6CAEF84D6598E0DF00C62A56A0"/>
          </w:pPr>
          <w:r>
            <w:t>Saturday</w:t>
          </w:r>
        </w:p>
      </w:docPartBody>
    </w:docPart>
    <w:docPart>
      <w:docPartPr>
        <w:name w:val="369262FE6F3B4A9CB19BD11C99AAC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CE876-FEC9-4D50-B22C-14DF594D7469}"/>
      </w:docPartPr>
      <w:docPartBody>
        <w:p w:rsidR="00A006BB" w:rsidRDefault="00A006BB">
          <w:pPr>
            <w:pStyle w:val="369262FE6F3B4A9CB19BD11C99AAC1D3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7AD3FABF1C9B475B833B30782B033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E5E62-6ECF-4616-83F1-FCFF1789D5BB}"/>
      </w:docPartPr>
      <w:docPartBody>
        <w:p w:rsidR="00A006BB" w:rsidRDefault="00A006BB">
          <w:pPr>
            <w:pStyle w:val="7AD3FABF1C9B475B833B30782B033B06"/>
          </w:pPr>
          <w:r>
            <w:t>Subtitle</w:t>
          </w:r>
        </w:p>
      </w:docPartBody>
    </w:docPart>
    <w:docPart>
      <w:docPartPr>
        <w:name w:val="62E0C26FCB144360B4B0FF68767E0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97416-5FF7-45DC-AB3C-3BF513438395}"/>
      </w:docPartPr>
      <w:docPartBody>
        <w:p w:rsidR="00A006BB" w:rsidRDefault="00A006BB">
          <w:pPr>
            <w:pStyle w:val="62E0C26FCB144360B4B0FF68767E0F38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6DFE423EBE484029B6237A1E0B66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BD4DD-FF04-4C59-8D77-A693FEBC9C00}"/>
      </w:docPartPr>
      <w:docPartBody>
        <w:p w:rsidR="00A006BB" w:rsidRDefault="00A006BB">
          <w:pPr>
            <w:pStyle w:val="6DFE423EBE484029B6237A1E0B66D394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3CB8E16BA4D5408B919F7AD256EC6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C7C03-0DED-432F-9B08-8DE451A9D1E3}"/>
      </w:docPartPr>
      <w:docPartBody>
        <w:p w:rsidR="00A006BB" w:rsidRDefault="00A006BB">
          <w:pPr>
            <w:pStyle w:val="3CB8E16BA4D5408B919F7AD256EC6B95"/>
          </w:pPr>
          <w:r>
            <w:t>Sunday</w:t>
          </w:r>
        </w:p>
      </w:docPartBody>
    </w:docPart>
    <w:docPart>
      <w:docPartPr>
        <w:name w:val="E6F758B382784AD6B84677B8CB05C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5DD20-1987-45B2-B6AB-A96AF76B0637}"/>
      </w:docPartPr>
      <w:docPartBody>
        <w:p w:rsidR="00A006BB" w:rsidRDefault="00A006BB">
          <w:pPr>
            <w:pStyle w:val="E6F758B382784AD6B84677B8CB05C288"/>
          </w:pPr>
          <w:r>
            <w:t>Monday</w:t>
          </w:r>
        </w:p>
      </w:docPartBody>
    </w:docPart>
    <w:docPart>
      <w:docPartPr>
        <w:name w:val="EEA21F39F7D34A44834E02F7DDE08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E111C-B8B3-40AF-B8EB-EA46F48D2F42}"/>
      </w:docPartPr>
      <w:docPartBody>
        <w:p w:rsidR="00A006BB" w:rsidRDefault="00A006BB">
          <w:pPr>
            <w:pStyle w:val="EEA21F39F7D34A44834E02F7DDE08CC1"/>
          </w:pPr>
          <w:r>
            <w:t>Tuesday</w:t>
          </w:r>
        </w:p>
      </w:docPartBody>
    </w:docPart>
    <w:docPart>
      <w:docPartPr>
        <w:name w:val="57AD38D4A7A24D6BA0360ACF9CC07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C94C2-01BB-4D49-803A-C1118FCB23C2}"/>
      </w:docPartPr>
      <w:docPartBody>
        <w:p w:rsidR="00A006BB" w:rsidRDefault="00A006BB">
          <w:pPr>
            <w:pStyle w:val="57AD38D4A7A24D6BA0360ACF9CC075E5"/>
          </w:pPr>
          <w:r>
            <w:t>Wednesday</w:t>
          </w:r>
        </w:p>
      </w:docPartBody>
    </w:docPart>
    <w:docPart>
      <w:docPartPr>
        <w:name w:val="9C37D5491F894D7F9104667BF6E38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12CEC-558E-4228-94D5-4628074FE7D0}"/>
      </w:docPartPr>
      <w:docPartBody>
        <w:p w:rsidR="00A006BB" w:rsidRDefault="00A006BB">
          <w:pPr>
            <w:pStyle w:val="9C37D5491F894D7F9104667BF6E38CC0"/>
          </w:pPr>
          <w:r>
            <w:t>Thursday</w:t>
          </w:r>
        </w:p>
      </w:docPartBody>
    </w:docPart>
    <w:docPart>
      <w:docPartPr>
        <w:name w:val="9BF844DBE118437899716B1B42D0A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24CC4-314C-4464-AF3F-F6E483A0F7B1}"/>
      </w:docPartPr>
      <w:docPartBody>
        <w:p w:rsidR="00A006BB" w:rsidRDefault="00A006BB">
          <w:pPr>
            <w:pStyle w:val="9BF844DBE118437899716B1B42D0A5FD"/>
          </w:pPr>
          <w:r>
            <w:t>Friday</w:t>
          </w:r>
        </w:p>
      </w:docPartBody>
    </w:docPart>
    <w:docPart>
      <w:docPartPr>
        <w:name w:val="AB0C64D753154E7C8ECBC66B5C113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41A44-F609-495E-8BA2-D95EFA74AA96}"/>
      </w:docPartPr>
      <w:docPartBody>
        <w:p w:rsidR="00A006BB" w:rsidRDefault="00A006BB">
          <w:pPr>
            <w:pStyle w:val="AB0C64D753154E7C8ECBC66B5C113E73"/>
          </w:pPr>
          <w:r>
            <w:t>Saturday</w:t>
          </w:r>
        </w:p>
      </w:docPartBody>
    </w:docPart>
    <w:docPart>
      <w:docPartPr>
        <w:name w:val="44B3BC9DB58043F9A967B1B914787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95233-3609-434C-9951-ABFD8CC26631}"/>
      </w:docPartPr>
      <w:docPartBody>
        <w:p w:rsidR="00A006BB" w:rsidRDefault="00A006BB">
          <w:pPr>
            <w:pStyle w:val="44B3BC9DB58043F9A967B1B914787379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CDECA2A6815A4175A567FE80A1469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783D1-47A5-4B2D-AAD7-EC8A215BDEB5}"/>
      </w:docPartPr>
      <w:docPartBody>
        <w:p w:rsidR="00A006BB" w:rsidRDefault="00A006BB">
          <w:pPr>
            <w:pStyle w:val="CDECA2A6815A4175A567FE80A1469F12"/>
          </w:pPr>
          <w:r>
            <w:t>Subtitle</w:t>
          </w:r>
        </w:p>
      </w:docPartBody>
    </w:docPart>
    <w:docPart>
      <w:docPartPr>
        <w:name w:val="BF697E92C91141949A0CCCB6FA5A5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09BB7-0733-47D3-BAD5-E7926DC9EDF5}"/>
      </w:docPartPr>
      <w:docPartBody>
        <w:p w:rsidR="00A006BB" w:rsidRDefault="00A006BB">
          <w:pPr>
            <w:pStyle w:val="BF697E92C91141949A0CCCB6FA5A528D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AF2091B71DD248E4A1E5D08BD1CF8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27DAF-6D4C-4B1A-AB3A-A2F6D23E23BA}"/>
      </w:docPartPr>
      <w:docPartBody>
        <w:p w:rsidR="00A006BB" w:rsidRDefault="00A006BB">
          <w:pPr>
            <w:pStyle w:val="AF2091B71DD248E4A1E5D08BD1CF89BF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11F9AC4131734F399E783AC271444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5B165-B92D-4A08-8903-DF9879DC0504}"/>
      </w:docPartPr>
      <w:docPartBody>
        <w:p w:rsidR="00A006BB" w:rsidRDefault="00A006BB">
          <w:pPr>
            <w:pStyle w:val="11F9AC4131734F399E783AC271444865"/>
          </w:pPr>
          <w:r>
            <w:t>Sunday</w:t>
          </w:r>
        </w:p>
      </w:docPartBody>
    </w:docPart>
    <w:docPart>
      <w:docPartPr>
        <w:name w:val="F502085D07D34646AE09ABA9C74C7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2F2C3-67E7-4533-8AF9-19238F494B84}"/>
      </w:docPartPr>
      <w:docPartBody>
        <w:p w:rsidR="00A006BB" w:rsidRDefault="00A006BB">
          <w:pPr>
            <w:pStyle w:val="F502085D07D34646AE09ABA9C74C7CD0"/>
          </w:pPr>
          <w:r>
            <w:t>Monday</w:t>
          </w:r>
        </w:p>
      </w:docPartBody>
    </w:docPart>
    <w:docPart>
      <w:docPartPr>
        <w:name w:val="E4B5DA3BDE3C48ACA611AC720256D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0A92C-3C41-403F-AA66-4C4B2986A380}"/>
      </w:docPartPr>
      <w:docPartBody>
        <w:p w:rsidR="00A006BB" w:rsidRDefault="00A006BB">
          <w:pPr>
            <w:pStyle w:val="E4B5DA3BDE3C48ACA611AC720256D8C9"/>
          </w:pPr>
          <w:r>
            <w:t>Tuesday</w:t>
          </w:r>
        </w:p>
      </w:docPartBody>
    </w:docPart>
    <w:docPart>
      <w:docPartPr>
        <w:name w:val="518CF576E8994547845B1AA5D058A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62D72-11ED-4771-BB57-B2B73E5A8F9C}"/>
      </w:docPartPr>
      <w:docPartBody>
        <w:p w:rsidR="00A006BB" w:rsidRDefault="00A006BB">
          <w:pPr>
            <w:pStyle w:val="518CF576E8994547845B1AA5D058A40E"/>
          </w:pPr>
          <w:r>
            <w:t>Wednesday</w:t>
          </w:r>
        </w:p>
      </w:docPartBody>
    </w:docPart>
    <w:docPart>
      <w:docPartPr>
        <w:name w:val="FAB4FD2547F64193A7FCC2B836513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4DF67-61CD-45B3-8AEF-79A962BF7AA3}"/>
      </w:docPartPr>
      <w:docPartBody>
        <w:p w:rsidR="00A006BB" w:rsidRDefault="00A006BB">
          <w:pPr>
            <w:pStyle w:val="FAB4FD2547F64193A7FCC2B8365136BA"/>
          </w:pPr>
          <w:r>
            <w:t>Thursday</w:t>
          </w:r>
        </w:p>
      </w:docPartBody>
    </w:docPart>
    <w:docPart>
      <w:docPartPr>
        <w:name w:val="CA3B006ACD6844AEACF687FAA334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92C42-E3A3-4C84-B098-206E1C998BD7}"/>
      </w:docPartPr>
      <w:docPartBody>
        <w:p w:rsidR="00A006BB" w:rsidRDefault="00A006BB">
          <w:pPr>
            <w:pStyle w:val="CA3B006ACD6844AEACF687FAA334CADB"/>
          </w:pPr>
          <w:r>
            <w:t>Friday</w:t>
          </w:r>
        </w:p>
      </w:docPartBody>
    </w:docPart>
    <w:docPart>
      <w:docPartPr>
        <w:name w:val="F64991CE8F4E4AE6B4E540BFC569A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CF6D7-F4E8-41F2-9DA2-B16E8981924D}"/>
      </w:docPartPr>
      <w:docPartBody>
        <w:p w:rsidR="00A006BB" w:rsidRDefault="00A006BB">
          <w:pPr>
            <w:pStyle w:val="F64991CE8F4E4AE6B4E540BFC569A9C9"/>
          </w:pPr>
          <w:r>
            <w:t>Saturday</w:t>
          </w:r>
        </w:p>
      </w:docPartBody>
    </w:docPart>
    <w:docPart>
      <w:docPartPr>
        <w:name w:val="1F35821BEA3444F5807C485EA424B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66B1C-61FF-457B-8B92-F919FED324AA}"/>
      </w:docPartPr>
      <w:docPartBody>
        <w:p w:rsidR="00A006BB" w:rsidRDefault="00A006BB">
          <w:pPr>
            <w:pStyle w:val="1F35821BEA3444F5807C485EA424B7C2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C1F812702C9F4CE9B14C338C1A202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87640-2231-4DB3-B63B-B61375929B32}"/>
      </w:docPartPr>
      <w:docPartBody>
        <w:p w:rsidR="00A006BB" w:rsidRDefault="00A006BB">
          <w:pPr>
            <w:pStyle w:val="C1F812702C9F4CE9B14C338C1A202746"/>
          </w:pPr>
          <w:r>
            <w:t>Subtitle</w:t>
          </w:r>
        </w:p>
      </w:docPartBody>
    </w:docPart>
    <w:docPart>
      <w:docPartPr>
        <w:name w:val="C5360FAF72CB487BB07F345D7C5E0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4B762-D266-4C49-84F2-BD3AAF4988F9}"/>
      </w:docPartPr>
      <w:docPartBody>
        <w:p w:rsidR="00A006BB" w:rsidRDefault="00A006BB">
          <w:pPr>
            <w:pStyle w:val="C5360FAF72CB487BB07F345D7C5E0CA1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9019CDBED97C4DE4AF7D5E21FBBA7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BE29F-133F-451C-A560-E0DFA52B6D50}"/>
      </w:docPartPr>
      <w:docPartBody>
        <w:p w:rsidR="00A006BB" w:rsidRDefault="00A006BB">
          <w:pPr>
            <w:pStyle w:val="9019CDBED97C4DE4AF7D5E21FBBA7896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2CBD024C15794FE6A0050363D86FC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904DC-386D-4F73-A5BD-C4137FCF5197}"/>
      </w:docPartPr>
      <w:docPartBody>
        <w:p w:rsidR="00A006BB" w:rsidRDefault="00A006BB">
          <w:pPr>
            <w:pStyle w:val="2CBD024C15794FE6A0050363D86FCA0B"/>
          </w:pPr>
          <w:r>
            <w:t>Sunday</w:t>
          </w:r>
        </w:p>
      </w:docPartBody>
    </w:docPart>
    <w:docPart>
      <w:docPartPr>
        <w:name w:val="BA331B9537BB40B9B55CFB56013AC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38E5F-CD63-4FF0-940A-2BF2C6F85C0A}"/>
      </w:docPartPr>
      <w:docPartBody>
        <w:p w:rsidR="00A006BB" w:rsidRDefault="00A006BB">
          <w:pPr>
            <w:pStyle w:val="BA331B9537BB40B9B55CFB56013ACD69"/>
          </w:pPr>
          <w:r>
            <w:t>Monday</w:t>
          </w:r>
        </w:p>
      </w:docPartBody>
    </w:docPart>
    <w:docPart>
      <w:docPartPr>
        <w:name w:val="6C16AC060210438E8198EC83F20AE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222A8-1F7F-4E8B-9BB4-ED88878AA4FE}"/>
      </w:docPartPr>
      <w:docPartBody>
        <w:p w:rsidR="00A006BB" w:rsidRDefault="00A006BB">
          <w:pPr>
            <w:pStyle w:val="6C16AC060210438E8198EC83F20AE7D3"/>
          </w:pPr>
          <w:r>
            <w:t>Tuesday</w:t>
          </w:r>
        </w:p>
      </w:docPartBody>
    </w:docPart>
    <w:docPart>
      <w:docPartPr>
        <w:name w:val="F57E66095D4F443BB1BB9B3BD4342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768A2-6BF3-42A6-AB8F-29FC5DE4A8E8}"/>
      </w:docPartPr>
      <w:docPartBody>
        <w:p w:rsidR="00A006BB" w:rsidRDefault="00A006BB">
          <w:pPr>
            <w:pStyle w:val="F57E66095D4F443BB1BB9B3BD43429DC"/>
          </w:pPr>
          <w:r>
            <w:t>Wednesday</w:t>
          </w:r>
        </w:p>
      </w:docPartBody>
    </w:docPart>
    <w:docPart>
      <w:docPartPr>
        <w:name w:val="402A3C6756CD4E488EBAE04957D08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862AD-E61D-4092-92F8-E20D217D5286}"/>
      </w:docPartPr>
      <w:docPartBody>
        <w:p w:rsidR="00A006BB" w:rsidRDefault="00A006BB">
          <w:pPr>
            <w:pStyle w:val="402A3C6756CD4E488EBAE04957D08F6B"/>
          </w:pPr>
          <w:r>
            <w:t>Thursday</w:t>
          </w:r>
        </w:p>
      </w:docPartBody>
    </w:docPart>
    <w:docPart>
      <w:docPartPr>
        <w:name w:val="00AAECEDC8E341B0835FE5871CC52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4A87C-B836-4CCC-A779-ADF87C831647}"/>
      </w:docPartPr>
      <w:docPartBody>
        <w:p w:rsidR="00A006BB" w:rsidRDefault="00A006BB">
          <w:pPr>
            <w:pStyle w:val="00AAECEDC8E341B0835FE5871CC52E50"/>
          </w:pPr>
          <w:r>
            <w:t>Friday</w:t>
          </w:r>
        </w:p>
      </w:docPartBody>
    </w:docPart>
    <w:docPart>
      <w:docPartPr>
        <w:name w:val="7B7A2B944F2A426EA147436C3D413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E08EA-FFFB-4838-82F3-50CFABE26EED}"/>
      </w:docPartPr>
      <w:docPartBody>
        <w:p w:rsidR="00A006BB" w:rsidRDefault="00A006BB">
          <w:pPr>
            <w:pStyle w:val="7B7A2B944F2A426EA147436C3D413B74"/>
          </w:pPr>
          <w:r>
            <w:t>Saturday</w:t>
          </w:r>
        </w:p>
      </w:docPartBody>
    </w:docPart>
    <w:docPart>
      <w:docPartPr>
        <w:name w:val="9085EBDD86E746D4A65B5D3E8099C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C9527-9387-4BE5-A5EE-2D65EF060134}"/>
      </w:docPartPr>
      <w:docPartBody>
        <w:p w:rsidR="00A006BB" w:rsidRDefault="00A006BB">
          <w:pPr>
            <w:pStyle w:val="9085EBDD86E746D4A65B5D3E8099C2E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FE602A6BED6D47C1A4118D7BE8116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50818-F717-4AA0-8D33-07FE73FB66B4}"/>
      </w:docPartPr>
      <w:docPartBody>
        <w:p w:rsidR="00A006BB" w:rsidRDefault="00A006BB">
          <w:pPr>
            <w:pStyle w:val="FE602A6BED6D47C1A4118D7BE8116776"/>
          </w:pPr>
          <w:r>
            <w:t>Subtitle</w:t>
          </w:r>
        </w:p>
      </w:docPartBody>
    </w:docPart>
    <w:docPart>
      <w:docPartPr>
        <w:name w:val="87C6BB99B9F44EE6AB5934900AA7A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DDC06-FCD3-4A0B-9488-B3C0CE091625}"/>
      </w:docPartPr>
      <w:docPartBody>
        <w:p w:rsidR="00A006BB" w:rsidRDefault="00A006BB">
          <w:pPr>
            <w:pStyle w:val="87C6BB99B9F44EE6AB5934900AA7AF6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916E88392550461CA911FD99A0246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319AF-6482-4E32-BAD3-5FC796F69B13}"/>
      </w:docPartPr>
      <w:docPartBody>
        <w:p w:rsidR="00A006BB" w:rsidRDefault="00A006BB">
          <w:pPr>
            <w:pStyle w:val="916E88392550461CA911FD99A02468AD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E5E87B243CD04317A517544234D35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3A1A2-89AD-40A6-8C03-D398D6355111}"/>
      </w:docPartPr>
      <w:docPartBody>
        <w:p w:rsidR="00A006BB" w:rsidRDefault="00A006BB">
          <w:pPr>
            <w:pStyle w:val="E5E87B243CD04317A517544234D35223"/>
          </w:pPr>
          <w:r>
            <w:t>Sunday</w:t>
          </w:r>
        </w:p>
      </w:docPartBody>
    </w:docPart>
    <w:docPart>
      <w:docPartPr>
        <w:name w:val="D18227347ED84232A9B8CC7D0B3C6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F2622-9D8C-4D8F-A930-23F5FEB5187E}"/>
      </w:docPartPr>
      <w:docPartBody>
        <w:p w:rsidR="00A006BB" w:rsidRDefault="00A006BB">
          <w:pPr>
            <w:pStyle w:val="D18227347ED84232A9B8CC7D0B3C664F"/>
          </w:pPr>
          <w:r>
            <w:t>Monday</w:t>
          </w:r>
        </w:p>
      </w:docPartBody>
    </w:docPart>
    <w:docPart>
      <w:docPartPr>
        <w:name w:val="9FFE68F2072D4EE4BCBC35C71344A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51C54-ABD3-4801-8246-8E685DFCFE90}"/>
      </w:docPartPr>
      <w:docPartBody>
        <w:p w:rsidR="00A006BB" w:rsidRDefault="00A006BB">
          <w:pPr>
            <w:pStyle w:val="9FFE68F2072D4EE4BCBC35C71344AEB6"/>
          </w:pPr>
          <w:r>
            <w:t>Tuesday</w:t>
          </w:r>
        </w:p>
      </w:docPartBody>
    </w:docPart>
    <w:docPart>
      <w:docPartPr>
        <w:name w:val="4BCDF16526A24BB79A4B66022D0B3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D48EA-DEE7-4DC6-910D-910F51629506}"/>
      </w:docPartPr>
      <w:docPartBody>
        <w:p w:rsidR="00A006BB" w:rsidRDefault="00A006BB">
          <w:pPr>
            <w:pStyle w:val="4BCDF16526A24BB79A4B66022D0B3768"/>
          </w:pPr>
          <w:r>
            <w:t>Wednesday</w:t>
          </w:r>
        </w:p>
      </w:docPartBody>
    </w:docPart>
    <w:docPart>
      <w:docPartPr>
        <w:name w:val="87AD54C1397E42CF9B447E0D81048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6E841-81EA-409D-880C-E1A35A0C4788}"/>
      </w:docPartPr>
      <w:docPartBody>
        <w:p w:rsidR="00A006BB" w:rsidRDefault="00A006BB">
          <w:pPr>
            <w:pStyle w:val="87AD54C1397E42CF9B447E0D810483B6"/>
          </w:pPr>
          <w:r>
            <w:t>Thursday</w:t>
          </w:r>
        </w:p>
      </w:docPartBody>
    </w:docPart>
    <w:docPart>
      <w:docPartPr>
        <w:name w:val="7B83723EA05B41CB90D520D232359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0FB56-C7ED-42C8-AEA3-436F269F8DD3}"/>
      </w:docPartPr>
      <w:docPartBody>
        <w:p w:rsidR="00A006BB" w:rsidRDefault="00A006BB">
          <w:pPr>
            <w:pStyle w:val="7B83723EA05B41CB90D520D232359BA8"/>
          </w:pPr>
          <w:r>
            <w:t>Friday</w:t>
          </w:r>
        </w:p>
      </w:docPartBody>
    </w:docPart>
    <w:docPart>
      <w:docPartPr>
        <w:name w:val="A4031662F7FD46D886EA960BD3186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E178C-F930-4795-8A5B-68D2BF30F5FF}"/>
      </w:docPartPr>
      <w:docPartBody>
        <w:p w:rsidR="00A006BB" w:rsidRDefault="00A006BB">
          <w:pPr>
            <w:pStyle w:val="A4031662F7FD46D886EA960BD3186A13"/>
          </w:pPr>
          <w:r>
            <w:t>Saturday</w:t>
          </w:r>
        </w:p>
      </w:docPartBody>
    </w:docPart>
    <w:docPart>
      <w:docPartPr>
        <w:name w:val="9847C8D4BC0847D0AE4D2E179D473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A3BA7-73AE-40AC-93FD-A1A496538C27}"/>
      </w:docPartPr>
      <w:docPartBody>
        <w:p w:rsidR="00A006BB" w:rsidRDefault="00A006BB">
          <w:pPr>
            <w:pStyle w:val="9847C8D4BC0847D0AE4D2E179D4730F0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A54D52FBE48A48C7A135698213E38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B2303-CAC7-4A2E-A195-05BB823FF316}"/>
      </w:docPartPr>
      <w:docPartBody>
        <w:p w:rsidR="00A006BB" w:rsidRDefault="00A006BB">
          <w:pPr>
            <w:pStyle w:val="A54D52FBE48A48C7A135698213E38E0B"/>
          </w:pPr>
          <w:r>
            <w:t>Subtitle</w:t>
          </w:r>
        </w:p>
      </w:docPartBody>
    </w:docPart>
    <w:docPart>
      <w:docPartPr>
        <w:name w:val="EE23BE1A3EA143D69AEFF04E39774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367A6-EBB0-4295-A80B-6FE7604115F3}"/>
      </w:docPartPr>
      <w:docPartBody>
        <w:p w:rsidR="00A006BB" w:rsidRDefault="00A006BB">
          <w:pPr>
            <w:pStyle w:val="EE23BE1A3EA143D69AEFF04E39774F6F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859F97FED5A44176BB7A535824999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6DF39-8BB6-4539-B951-22AAC37FADDF}"/>
      </w:docPartPr>
      <w:docPartBody>
        <w:p w:rsidR="00A006BB" w:rsidRDefault="00A006BB">
          <w:pPr>
            <w:pStyle w:val="859F97FED5A44176BB7A535824999DB1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5EA95B2F9A9940CABE7DF11EEE72A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FF63F-4960-4BBC-9BE4-A4926926D6A8}"/>
      </w:docPartPr>
      <w:docPartBody>
        <w:p w:rsidR="00A006BB" w:rsidRDefault="00A006BB">
          <w:pPr>
            <w:pStyle w:val="5EA95B2F9A9940CABE7DF11EEE72A49E"/>
          </w:pPr>
          <w:r>
            <w:t>Sunday</w:t>
          </w:r>
        </w:p>
      </w:docPartBody>
    </w:docPart>
    <w:docPart>
      <w:docPartPr>
        <w:name w:val="C30C7CEE8F1741AD8A44BCD56ED92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BAE55-87A8-4D59-BBED-7D213993323F}"/>
      </w:docPartPr>
      <w:docPartBody>
        <w:p w:rsidR="00A006BB" w:rsidRDefault="00A006BB">
          <w:pPr>
            <w:pStyle w:val="C30C7CEE8F1741AD8A44BCD56ED92157"/>
          </w:pPr>
          <w:r>
            <w:t>Monday</w:t>
          </w:r>
        </w:p>
      </w:docPartBody>
    </w:docPart>
    <w:docPart>
      <w:docPartPr>
        <w:name w:val="8A61B7C755EB47BB958F370A20EB2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2F0DD-89ED-42FF-85C4-A9B4E5779F61}"/>
      </w:docPartPr>
      <w:docPartBody>
        <w:p w:rsidR="00A006BB" w:rsidRDefault="00A006BB">
          <w:pPr>
            <w:pStyle w:val="8A61B7C755EB47BB958F370A20EB24B1"/>
          </w:pPr>
          <w:r>
            <w:t>Tuesday</w:t>
          </w:r>
        </w:p>
      </w:docPartBody>
    </w:docPart>
    <w:docPart>
      <w:docPartPr>
        <w:name w:val="86345C916FEF4A44963DFBBD18418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0304D-DADF-4104-AE3B-E9FD4175DEF8}"/>
      </w:docPartPr>
      <w:docPartBody>
        <w:p w:rsidR="00A006BB" w:rsidRDefault="00A006BB">
          <w:pPr>
            <w:pStyle w:val="86345C916FEF4A44963DFBBD18418218"/>
          </w:pPr>
          <w:r>
            <w:t>Wednesday</w:t>
          </w:r>
        </w:p>
      </w:docPartBody>
    </w:docPart>
    <w:docPart>
      <w:docPartPr>
        <w:name w:val="D8991AA0271D4627B83E83EE19FD9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0FA21-712C-4937-AE34-09BFBC1869A9}"/>
      </w:docPartPr>
      <w:docPartBody>
        <w:p w:rsidR="00A006BB" w:rsidRDefault="00A006BB">
          <w:pPr>
            <w:pStyle w:val="D8991AA0271D4627B83E83EE19FD9D22"/>
          </w:pPr>
          <w:r>
            <w:t>Thursday</w:t>
          </w:r>
        </w:p>
      </w:docPartBody>
    </w:docPart>
    <w:docPart>
      <w:docPartPr>
        <w:name w:val="933DB63E0F044411B32C3FEAA9A54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8FCE4-0E4F-427D-B650-63F5207C8C1D}"/>
      </w:docPartPr>
      <w:docPartBody>
        <w:p w:rsidR="00A006BB" w:rsidRDefault="00A006BB">
          <w:pPr>
            <w:pStyle w:val="933DB63E0F044411B32C3FEAA9A5423B"/>
          </w:pPr>
          <w:r>
            <w:t>Friday</w:t>
          </w:r>
        </w:p>
      </w:docPartBody>
    </w:docPart>
    <w:docPart>
      <w:docPartPr>
        <w:name w:val="345E4F541C3E4181B5DCDA32DAF7F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48D1D-F78A-4613-885A-13E5F088CF8B}"/>
      </w:docPartPr>
      <w:docPartBody>
        <w:p w:rsidR="00A006BB" w:rsidRDefault="00A006BB">
          <w:pPr>
            <w:pStyle w:val="345E4F541C3E4181B5DCDA32DAF7F3D0"/>
          </w:pPr>
          <w:r>
            <w:t>Saturday</w:t>
          </w:r>
        </w:p>
      </w:docPartBody>
    </w:docPart>
    <w:docPart>
      <w:docPartPr>
        <w:name w:val="847EEE59896C4FADBF5F9105DBA48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225B8-0022-4227-A551-E0D3447E0AAE}"/>
      </w:docPartPr>
      <w:docPartBody>
        <w:p w:rsidR="00A006BB" w:rsidRDefault="00A006BB">
          <w:pPr>
            <w:pStyle w:val="847EEE59896C4FADBF5F9105DBA48C8C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4A2A17DB7B544A1B9CD90B7A3E604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BC622-3A64-45F5-BE68-F3FFE7BCF3E5}"/>
      </w:docPartPr>
      <w:docPartBody>
        <w:p w:rsidR="00A006BB" w:rsidRDefault="00A006BB">
          <w:pPr>
            <w:pStyle w:val="4A2A17DB7B544A1B9CD90B7A3E604088"/>
          </w:pPr>
          <w:r>
            <w:t>Subtitle</w:t>
          </w:r>
        </w:p>
      </w:docPartBody>
    </w:docPart>
    <w:docPart>
      <w:docPartPr>
        <w:name w:val="9D2CE35E63814A53A98001127402B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71C01-69A8-4DA9-A3A7-108232165818}"/>
      </w:docPartPr>
      <w:docPartBody>
        <w:p w:rsidR="00A006BB" w:rsidRDefault="00A006BB">
          <w:pPr>
            <w:pStyle w:val="9D2CE35E63814A53A98001127402B5CB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B85607AB5D6A4414847AF9C8A58E3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A496B-6830-4354-AF53-843EE26D9314}"/>
      </w:docPartPr>
      <w:docPartBody>
        <w:p w:rsidR="00A006BB" w:rsidRDefault="00A006BB">
          <w:pPr>
            <w:pStyle w:val="B85607AB5D6A4414847AF9C8A58E3013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FFD2C103B1CB4441960D61120B653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74147-CA09-4C51-BDE5-1B1920CE6D1D}"/>
      </w:docPartPr>
      <w:docPartBody>
        <w:p w:rsidR="00A006BB" w:rsidRDefault="00A006BB">
          <w:pPr>
            <w:pStyle w:val="FFD2C103B1CB4441960D61120B653B1D"/>
          </w:pPr>
          <w:r>
            <w:t>Sunday</w:t>
          </w:r>
        </w:p>
      </w:docPartBody>
    </w:docPart>
    <w:docPart>
      <w:docPartPr>
        <w:name w:val="B1FC7D0D370446558AEAD6392FB8A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B6988-E51B-4A69-9612-5DC58B0D9295}"/>
      </w:docPartPr>
      <w:docPartBody>
        <w:p w:rsidR="00A006BB" w:rsidRDefault="00A006BB">
          <w:pPr>
            <w:pStyle w:val="B1FC7D0D370446558AEAD6392FB8AFFD"/>
          </w:pPr>
          <w:r>
            <w:t>Monday</w:t>
          </w:r>
        </w:p>
      </w:docPartBody>
    </w:docPart>
    <w:docPart>
      <w:docPartPr>
        <w:name w:val="13EA3221A3504A1C82EC61A249FA6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27D82-70F9-4D79-9C07-9774E3B43440}"/>
      </w:docPartPr>
      <w:docPartBody>
        <w:p w:rsidR="00A006BB" w:rsidRDefault="00A006BB">
          <w:pPr>
            <w:pStyle w:val="13EA3221A3504A1C82EC61A249FA6A97"/>
          </w:pPr>
          <w:r>
            <w:t>Tuesday</w:t>
          </w:r>
        </w:p>
      </w:docPartBody>
    </w:docPart>
    <w:docPart>
      <w:docPartPr>
        <w:name w:val="100167B4A002463D91AD5E7486610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8438F-0B56-4F2C-80C0-202B2985BE26}"/>
      </w:docPartPr>
      <w:docPartBody>
        <w:p w:rsidR="00A006BB" w:rsidRDefault="00A006BB">
          <w:pPr>
            <w:pStyle w:val="100167B4A002463D91AD5E7486610688"/>
          </w:pPr>
          <w:r>
            <w:t>Wednesday</w:t>
          </w:r>
        </w:p>
      </w:docPartBody>
    </w:docPart>
    <w:docPart>
      <w:docPartPr>
        <w:name w:val="4C14E0F3CDF24879888BFB9405D99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42EE0-95DE-494E-8CA3-A97F00B640AD}"/>
      </w:docPartPr>
      <w:docPartBody>
        <w:p w:rsidR="00A006BB" w:rsidRDefault="00A006BB">
          <w:pPr>
            <w:pStyle w:val="4C14E0F3CDF24879888BFB9405D99502"/>
          </w:pPr>
          <w:r>
            <w:t>Thursday</w:t>
          </w:r>
        </w:p>
      </w:docPartBody>
    </w:docPart>
    <w:docPart>
      <w:docPartPr>
        <w:name w:val="B081B5E846834862A45D35D8315E0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2A02B-3D73-42CD-914F-9807C140F748}"/>
      </w:docPartPr>
      <w:docPartBody>
        <w:p w:rsidR="00A006BB" w:rsidRDefault="00A006BB">
          <w:pPr>
            <w:pStyle w:val="B081B5E846834862A45D35D8315E0BCC"/>
          </w:pPr>
          <w:r>
            <w:t>Friday</w:t>
          </w:r>
        </w:p>
      </w:docPartBody>
    </w:docPart>
    <w:docPart>
      <w:docPartPr>
        <w:name w:val="DBA2821980074964BA97569D3ED55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EC5DF-86DD-4E3A-85C2-5468CA98E62F}"/>
      </w:docPartPr>
      <w:docPartBody>
        <w:p w:rsidR="00A006BB" w:rsidRDefault="00A006BB">
          <w:pPr>
            <w:pStyle w:val="DBA2821980074964BA97569D3ED5554D"/>
          </w:pPr>
          <w:r>
            <w:t>Saturday</w:t>
          </w:r>
        </w:p>
      </w:docPartBody>
    </w:docPart>
    <w:docPart>
      <w:docPartPr>
        <w:name w:val="2A82C889FE7D4A198544426B58902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5CCD2-6810-4A10-9308-0F29871361A8}"/>
      </w:docPartPr>
      <w:docPartBody>
        <w:p w:rsidR="00A006BB" w:rsidRDefault="00A006BB">
          <w:pPr>
            <w:pStyle w:val="2A82C889FE7D4A198544426B589026E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8861674A831C4126BECB038C0C9E2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A6180-C082-4C87-9515-8094CC158EA0}"/>
      </w:docPartPr>
      <w:docPartBody>
        <w:p w:rsidR="00A006BB" w:rsidRDefault="00A006BB">
          <w:pPr>
            <w:pStyle w:val="8861674A831C4126BECB038C0C9E256C"/>
          </w:pPr>
          <w:r>
            <w:t>Subtitle</w:t>
          </w:r>
        </w:p>
      </w:docPartBody>
    </w:docPart>
    <w:docPart>
      <w:docPartPr>
        <w:name w:val="436AF8245E4F42C288248B2CE104B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B40B8-3D95-41F6-9AFC-ECEDA07F90D7}"/>
      </w:docPartPr>
      <w:docPartBody>
        <w:p w:rsidR="00A006BB" w:rsidRDefault="00A006BB">
          <w:pPr>
            <w:pStyle w:val="436AF8245E4F42C288248B2CE104B4DE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DBB9E45C1A4646F3A99374094A368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BB96B-BFD6-4C98-902A-15B12E3E5546}"/>
      </w:docPartPr>
      <w:docPartBody>
        <w:p w:rsidR="00A006BB" w:rsidRDefault="00A006BB">
          <w:pPr>
            <w:pStyle w:val="DBB9E45C1A4646F3A99374094A368CA1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E9226970D5BF4D47B2ADC4FD573F1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27188-11AC-41C2-9763-EBC0BCDA16D4}"/>
      </w:docPartPr>
      <w:docPartBody>
        <w:p w:rsidR="00A006BB" w:rsidRDefault="00A006BB">
          <w:pPr>
            <w:pStyle w:val="E9226970D5BF4D47B2ADC4FD573F164C"/>
          </w:pPr>
          <w:r>
            <w:t>Sunday</w:t>
          </w:r>
        </w:p>
      </w:docPartBody>
    </w:docPart>
    <w:docPart>
      <w:docPartPr>
        <w:name w:val="57D97AF672A8438F9DAF7F2BC374E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87C52-4A78-4EBF-A4EF-C21381B0C52E}"/>
      </w:docPartPr>
      <w:docPartBody>
        <w:p w:rsidR="00A006BB" w:rsidRDefault="00A006BB">
          <w:pPr>
            <w:pStyle w:val="57D97AF672A8438F9DAF7F2BC374EFF3"/>
          </w:pPr>
          <w:r>
            <w:t>Monday</w:t>
          </w:r>
        </w:p>
      </w:docPartBody>
    </w:docPart>
    <w:docPart>
      <w:docPartPr>
        <w:name w:val="977FD5448EDC43BD9F676436D7148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F6FAC-FD28-4790-AB8B-B2DB01938CC5}"/>
      </w:docPartPr>
      <w:docPartBody>
        <w:p w:rsidR="00A006BB" w:rsidRDefault="00A006BB">
          <w:pPr>
            <w:pStyle w:val="977FD5448EDC43BD9F676436D7148899"/>
          </w:pPr>
          <w:r>
            <w:t>Tuesday</w:t>
          </w:r>
        </w:p>
      </w:docPartBody>
    </w:docPart>
    <w:docPart>
      <w:docPartPr>
        <w:name w:val="34F4622479DF495E8EB4A777CF6BD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136E0-CD50-410B-B80B-C858186FD287}"/>
      </w:docPartPr>
      <w:docPartBody>
        <w:p w:rsidR="00A006BB" w:rsidRDefault="00A006BB">
          <w:pPr>
            <w:pStyle w:val="34F4622479DF495E8EB4A777CF6BDA47"/>
          </w:pPr>
          <w:r>
            <w:t>Wednesday</w:t>
          </w:r>
        </w:p>
      </w:docPartBody>
    </w:docPart>
    <w:docPart>
      <w:docPartPr>
        <w:name w:val="45519A79B3D64675B7B300077A90F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92C42-404A-44E9-9E50-F7CA9FEB5297}"/>
      </w:docPartPr>
      <w:docPartBody>
        <w:p w:rsidR="00A006BB" w:rsidRDefault="00A006BB">
          <w:pPr>
            <w:pStyle w:val="45519A79B3D64675B7B300077A90F297"/>
          </w:pPr>
          <w:r>
            <w:t>Thursday</w:t>
          </w:r>
        </w:p>
      </w:docPartBody>
    </w:docPart>
    <w:docPart>
      <w:docPartPr>
        <w:name w:val="425C2F40AF214270BA64097EA6255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5338-9357-47B3-8F56-EA5E43402292}"/>
      </w:docPartPr>
      <w:docPartBody>
        <w:p w:rsidR="00A006BB" w:rsidRDefault="00A006BB">
          <w:pPr>
            <w:pStyle w:val="425C2F40AF214270BA64097EA625573E"/>
          </w:pPr>
          <w:r>
            <w:t>Friday</w:t>
          </w:r>
        </w:p>
      </w:docPartBody>
    </w:docPart>
    <w:docPart>
      <w:docPartPr>
        <w:name w:val="C4BB055888234C6691FD44D48C50D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3939D-D524-4FB8-AC3D-1BF7B48312B1}"/>
      </w:docPartPr>
      <w:docPartBody>
        <w:p w:rsidR="00A006BB" w:rsidRDefault="00A006BB">
          <w:pPr>
            <w:pStyle w:val="C4BB055888234C6691FD44D48C50D810"/>
          </w:pPr>
          <w:r>
            <w:t>Saturday</w:t>
          </w:r>
        </w:p>
      </w:docPartBody>
    </w:docPart>
    <w:docPart>
      <w:docPartPr>
        <w:name w:val="116BBC813F3C4C0CA31FFEF00C8A4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613E3-71D8-4743-8FE3-374FCC66A4D2}"/>
      </w:docPartPr>
      <w:docPartBody>
        <w:p w:rsidR="00A006BB" w:rsidRDefault="00A006BB">
          <w:pPr>
            <w:pStyle w:val="116BBC813F3C4C0CA31FFEF00C8A477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F936F83D21F14B099CF0586B6D820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B3A9A-7A8A-4700-B969-B2388A58191A}"/>
      </w:docPartPr>
      <w:docPartBody>
        <w:p w:rsidR="00A006BB" w:rsidRDefault="00A006BB">
          <w:pPr>
            <w:pStyle w:val="F936F83D21F14B099CF0586B6D820689"/>
          </w:pPr>
          <w:r>
            <w:t>Subtitle</w:t>
          </w:r>
        </w:p>
      </w:docPartBody>
    </w:docPart>
    <w:docPart>
      <w:docPartPr>
        <w:name w:val="CF7EA421E7A3447EA9CCA304BA5D0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3164C-7E68-4DDE-A396-909580398C5A}"/>
      </w:docPartPr>
      <w:docPartBody>
        <w:p w:rsidR="00A006BB" w:rsidRDefault="00A006BB">
          <w:pPr>
            <w:pStyle w:val="CF7EA421E7A3447EA9CCA304BA5D0F14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102D1DB7094B4B3F9B08F807D9639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8D4E8-0EB4-49FD-9AF4-F6CDA73FFF1C}"/>
      </w:docPartPr>
      <w:docPartBody>
        <w:p w:rsidR="00A006BB" w:rsidRDefault="00A006BB">
          <w:pPr>
            <w:pStyle w:val="102D1DB7094B4B3F9B08F807D96396E8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C9A1892E76E446A5A6AC59DA06977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9CF3D-0A9C-41BD-8E1D-A1925A23B786}"/>
      </w:docPartPr>
      <w:docPartBody>
        <w:p w:rsidR="00A006BB" w:rsidRDefault="00A006BB">
          <w:pPr>
            <w:pStyle w:val="C9A1892E76E446A5A6AC59DA06977ECA"/>
          </w:pPr>
          <w:r>
            <w:t>Sunday</w:t>
          </w:r>
        </w:p>
      </w:docPartBody>
    </w:docPart>
    <w:docPart>
      <w:docPartPr>
        <w:name w:val="B464F45DB2BB4D30BFDBDD29BA177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2DB80-2ABB-48DD-A4AC-7894F18863FB}"/>
      </w:docPartPr>
      <w:docPartBody>
        <w:p w:rsidR="00A006BB" w:rsidRDefault="00A006BB">
          <w:pPr>
            <w:pStyle w:val="B464F45DB2BB4D30BFDBDD29BA17741E"/>
          </w:pPr>
          <w:r>
            <w:t>Monday</w:t>
          </w:r>
        </w:p>
      </w:docPartBody>
    </w:docPart>
    <w:docPart>
      <w:docPartPr>
        <w:name w:val="30EBC0CF52074E3D8B5C14BFEDE3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CCA43-B10F-4F28-9F4F-14A41ED6AAFD}"/>
      </w:docPartPr>
      <w:docPartBody>
        <w:p w:rsidR="00A006BB" w:rsidRDefault="00A006BB">
          <w:pPr>
            <w:pStyle w:val="30EBC0CF52074E3D8B5C14BFEDE34553"/>
          </w:pPr>
          <w:r>
            <w:t>Tuesday</w:t>
          </w:r>
        </w:p>
      </w:docPartBody>
    </w:docPart>
    <w:docPart>
      <w:docPartPr>
        <w:name w:val="D887B754F4B14109B72B8F059F247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B0CE0-7A0D-46FB-BDF6-3E247DA8105C}"/>
      </w:docPartPr>
      <w:docPartBody>
        <w:p w:rsidR="00A006BB" w:rsidRDefault="00A006BB">
          <w:pPr>
            <w:pStyle w:val="D887B754F4B14109B72B8F059F247A7D"/>
          </w:pPr>
          <w:r>
            <w:t>Wednesday</w:t>
          </w:r>
        </w:p>
      </w:docPartBody>
    </w:docPart>
    <w:docPart>
      <w:docPartPr>
        <w:name w:val="FBC5AFD7FCB544A996179F9CBB5C4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6365C-D7A4-4E71-B735-0C0FDDE51A0C}"/>
      </w:docPartPr>
      <w:docPartBody>
        <w:p w:rsidR="00A006BB" w:rsidRDefault="00A006BB">
          <w:pPr>
            <w:pStyle w:val="FBC5AFD7FCB544A996179F9CBB5C412D"/>
          </w:pPr>
          <w:r>
            <w:t>Thursday</w:t>
          </w:r>
        </w:p>
      </w:docPartBody>
    </w:docPart>
    <w:docPart>
      <w:docPartPr>
        <w:name w:val="B0B62248F8DB488C93CA30B4ED0A6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0E00D-8337-41F8-AE4B-B3DB57D5CB6C}"/>
      </w:docPartPr>
      <w:docPartBody>
        <w:p w:rsidR="00A006BB" w:rsidRDefault="00A006BB">
          <w:pPr>
            <w:pStyle w:val="B0B62248F8DB488C93CA30B4ED0A6FB3"/>
          </w:pPr>
          <w:r>
            <w:t>Friday</w:t>
          </w:r>
        </w:p>
      </w:docPartBody>
    </w:docPart>
    <w:docPart>
      <w:docPartPr>
        <w:name w:val="81DAC10109A74CA8AD010D4A71685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46B34-F568-4A5A-8A44-433348BB42A8}"/>
      </w:docPartPr>
      <w:docPartBody>
        <w:p w:rsidR="00A006BB" w:rsidRDefault="00A006BB">
          <w:pPr>
            <w:pStyle w:val="81DAC10109A74CA8AD010D4A716852A7"/>
          </w:pPr>
          <w:r>
            <w:t>Saturday</w:t>
          </w:r>
        </w:p>
      </w:docPartBody>
    </w:docPart>
    <w:docPart>
      <w:docPartPr>
        <w:name w:val="15456C71DE54481DB0940EE485B0D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5C470-35AB-4C1C-BD60-95F62EE22573}"/>
      </w:docPartPr>
      <w:docPartBody>
        <w:p w:rsidR="00A006BB" w:rsidRDefault="00A006BB">
          <w:pPr>
            <w:pStyle w:val="15456C71DE54481DB0940EE485B0D4ED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7E364C20F4964D358AEC8EC4B2B0B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2BED8-DC0B-4982-97C9-F4295054D8A2}"/>
      </w:docPartPr>
      <w:docPartBody>
        <w:p w:rsidR="00A006BB" w:rsidRDefault="00A006BB">
          <w:pPr>
            <w:pStyle w:val="7E364C20F4964D358AEC8EC4B2B0B1FD"/>
          </w:pPr>
          <w:r>
            <w:t>Subtitle</w:t>
          </w:r>
        </w:p>
      </w:docPartBody>
    </w:docPart>
    <w:docPart>
      <w:docPartPr>
        <w:name w:val="AA185ED6E0094A1D9C9AE63284B83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8C974-03D4-46F6-877F-908E8A2F9C9B}"/>
      </w:docPartPr>
      <w:docPartBody>
        <w:p w:rsidR="00A006BB" w:rsidRDefault="00A006BB">
          <w:pPr>
            <w:pStyle w:val="AA185ED6E0094A1D9C9AE63284B832BE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871409F8B35A437583C1464F9A3C8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7671A-070C-46B1-A064-CD7B8CA48E85}"/>
      </w:docPartPr>
      <w:docPartBody>
        <w:p w:rsidR="00A006BB" w:rsidRDefault="00A006BB">
          <w:pPr>
            <w:pStyle w:val="871409F8B35A437583C1464F9A3C8B90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DFF066EF9E0C403BA5D53A8DBCED0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3F130-7DD4-4284-BBDD-C79A0EB5A0C8}"/>
      </w:docPartPr>
      <w:docPartBody>
        <w:p w:rsidR="00A006BB" w:rsidRDefault="00A006BB">
          <w:pPr>
            <w:pStyle w:val="DFF066EF9E0C403BA5D53A8DBCED0DDB"/>
          </w:pPr>
          <w:r>
            <w:t>Sunday</w:t>
          </w:r>
        </w:p>
      </w:docPartBody>
    </w:docPart>
    <w:docPart>
      <w:docPartPr>
        <w:name w:val="2E39C8383D944EA695FCEEE94D75A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3AAE6-62BA-4ADE-A25A-28104095EF2F}"/>
      </w:docPartPr>
      <w:docPartBody>
        <w:p w:rsidR="00A006BB" w:rsidRDefault="00A006BB">
          <w:pPr>
            <w:pStyle w:val="2E39C8383D944EA695FCEEE94D75A8AE"/>
          </w:pPr>
          <w:r>
            <w:t>Monday</w:t>
          </w:r>
        </w:p>
      </w:docPartBody>
    </w:docPart>
    <w:docPart>
      <w:docPartPr>
        <w:name w:val="B74E1070B59D426782B8ED81681A1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8704C-7AC4-4DB3-A40A-73E31ADEF6F1}"/>
      </w:docPartPr>
      <w:docPartBody>
        <w:p w:rsidR="00A006BB" w:rsidRDefault="00A006BB">
          <w:pPr>
            <w:pStyle w:val="B74E1070B59D426782B8ED81681A1301"/>
          </w:pPr>
          <w:r>
            <w:t>Tuesday</w:t>
          </w:r>
        </w:p>
      </w:docPartBody>
    </w:docPart>
    <w:docPart>
      <w:docPartPr>
        <w:name w:val="59D1DE32EFD64DDDAE7541928A3F0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09BA0-7A90-4308-9F04-7D4FC96C8941}"/>
      </w:docPartPr>
      <w:docPartBody>
        <w:p w:rsidR="00A006BB" w:rsidRDefault="00A006BB">
          <w:pPr>
            <w:pStyle w:val="59D1DE32EFD64DDDAE7541928A3F0B22"/>
          </w:pPr>
          <w:r>
            <w:t>Wednesday</w:t>
          </w:r>
        </w:p>
      </w:docPartBody>
    </w:docPart>
    <w:docPart>
      <w:docPartPr>
        <w:name w:val="A292CBF87B70436B9589B36DDDB88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D513B-5C95-48C1-A604-A184FCFA0630}"/>
      </w:docPartPr>
      <w:docPartBody>
        <w:p w:rsidR="00A006BB" w:rsidRDefault="00A006BB">
          <w:pPr>
            <w:pStyle w:val="A292CBF87B70436B9589B36DDDB88EF3"/>
          </w:pPr>
          <w:r>
            <w:t>Thursday</w:t>
          </w:r>
        </w:p>
      </w:docPartBody>
    </w:docPart>
    <w:docPart>
      <w:docPartPr>
        <w:name w:val="87ED06CFD5BF4AFD966214B834107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B010B-F19B-4AFC-9EE6-10B77B141CEF}"/>
      </w:docPartPr>
      <w:docPartBody>
        <w:p w:rsidR="00A006BB" w:rsidRDefault="00A006BB">
          <w:pPr>
            <w:pStyle w:val="87ED06CFD5BF4AFD966214B834107A76"/>
          </w:pPr>
          <w:r>
            <w:t>Friday</w:t>
          </w:r>
        </w:p>
      </w:docPartBody>
    </w:docPart>
    <w:docPart>
      <w:docPartPr>
        <w:name w:val="487073C6D84A43678611BFEA1156A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66150-9560-465C-AC29-2FF2CA9698C2}"/>
      </w:docPartPr>
      <w:docPartBody>
        <w:p w:rsidR="00A006BB" w:rsidRDefault="00A006BB">
          <w:pPr>
            <w:pStyle w:val="487073C6D84A43678611BFEA1156AB1D"/>
          </w:pPr>
          <w:r>
            <w:t>Saturday</w:t>
          </w:r>
        </w:p>
      </w:docPartBody>
    </w:docPart>
    <w:docPart>
      <w:docPartPr>
        <w:name w:val="1438AD40A2C04C0AA2F33A5333745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009E3-C892-4E1A-B10A-E906121E38A0}"/>
      </w:docPartPr>
      <w:docPartBody>
        <w:p w:rsidR="00A006BB" w:rsidRDefault="00A006BB">
          <w:pPr>
            <w:pStyle w:val="1438AD40A2C04C0AA2F33A533374583B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C4E5DD42E302483E8997DF3E24977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3107B-0E1F-4B21-9016-16D799A7F62E}"/>
      </w:docPartPr>
      <w:docPartBody>
        <w:p w:rsidR="00A006BB" w:rsidRDefault="00A006BB">
          <w:pPr>
            <w:pStyle w:val="C4E5DD42E302483E8997DF3E24977858"/>
          </w:pPr>
          <w:r>
            <w:t>Subtitle</w:t>
          </w:r>
        </w:p>
      </w:docPartBody>
    </w:docPart>
    <w:docPart>
      <w:docPartPr>
        <w:name w:val="0E11233EB895417F8F0AE3EF2EBCE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76790-ECD9-46B2-94AC-362508ABB0BA}"/>
      </w:docPartPr>
      <w:docPartBody>
        <w:p w:rsidR="00A006BB" w:rsidRDefault="00A006BB">
          <w:pPr>
            <w:pStyle w:val="0E11233EB895417F8F0AE3EF2EBCEE99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E59C95461406480BBB0CEE6F3553A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719B6-20E8-4970-9A98-C57B42501B4F}"/>
      </w:docPartPr>
      <w:docPartBody>
        <w:p w:rsidR="00A006BB" w:rsidRDefault="00A006BB">
          <w:pPr>
            <w:pStyle w:val="E59C95461406480BBB0CEE6F3553A09B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383D24D13A884BB2AB8C71F576BD3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E5274-1429-4B2F-898C-DF5412EED6A6}"/>
      </w:docPartPr>
      <w:docPartBody>
        <w:p w:rsidR="00A006BB" w:rsidRDefault="00A006BB">
          <w:pPr>
            <w:pStyle w:val="383D24D13A884BB2AB8C71F576BD3B32"/>
          </w:pPr>
          <w:r>
            <w:t>Sunday</w:t>
          </w:r>
        </w:p>
      </w:docPartBody>
    </w:docPart>
    <w:docPart>
      <w:docPartPr>
        <w:name w:val="CB9FEE6A18B34488A8DB3FF2A9CC4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D65B8-4E12-4FD7-9964-CA032CFEF61F}"/>
      </w:docPartPr>
      <w:docPartBody>
        <w:p w:rsidR="00A006BB" w:rsidRDefault="00A006BB">
          <w:pPr>
            <w:pStyle w:val="CB9FEE6A18B34488A8DB3FF2A9CC4FB2"/>
          </w:pPr>
          <w:r>
            <w:t>Monday</w:t>
          </w:r>
        </w:p>
      </w:docPartBody>
    </w:docPart>
    <w:docPart>
      <w:docPartPr>
        <w:name w:val="EA127BF9FADE46149EC1FFB151EC4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FD86E-87B9-465A-89A4-5541D0E24F21}"/>
      </w:docPartPr>
      <w:docPartBody>
        <w:p w:rsidR="00A006BB" w:rsidRDefault="00A006BB">
          <w:pPr>
            <w:pStyle w:val="EA127BF9FADE46149EC1FFB151EC411E"/>
          </w:pPr>
          <w:r>
            <w:t>Tuesday</w:t>
          </w:r>
        </w:p>
      </w:docPartBody>
    </w:docPart>
    <w:docPart>
      <w:docPartPr>
        <w:name w:val="340D13B8DD434DE58BB57A1A3491C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503D6-3E7B-4914-81BF-A0B9EE85A32F}"/>
      </w:docPartPr>
      <w:docPartBody>
        <w:p w:rsidR="00A006BB" w:rsidRDefault="00A006BB">
          <w:pPr>
            <w:pStyle w:val="340D13B8DD434DE58BB57A1A3491C912"/>
          </w:pPr>
          <w:r>
            <w:t>Wednesday</w:t>
          </w:r>
        </w:p>
      </w:docPartBody>
    </w:docPart>
    <w:docPart>
      <w:docPartPr>
        <w:name w:val="8413DE49D2A145B98666AF8E87104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D2074-86B8-4408-A446-8B7A2EE8689A}"/>
      </w:docPartPr>
      <w:docPartBody>
        <w:p w:rsidR="00A006BB" w:rsidRDefault="00A006BB">
          <w:pPr>
            <w:pStyle w:val="8413DE49D2A145B98666AF8E87104869"/>
          </w:pPr>
          <w:r>
            <w:t>Thursday</w:t>
          </w:r>
        </w:p>
      </w:docPartBody>
    </w:docPart>
    <w:docPart>
      <w:docPartPr>
        <w:name w:val="2B3EDF3F1F8844EE84755423928C4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CAC06-4F9A-46DF-871A-23D39F0B0971}"/>
      </w:docPartPr>
      <w:docPartBody>
        <w:p w:rsidR="00A006BB" w:rsidRDefault="00A006BB">
          <w:pPr>
            <w:pStyle w:val="2B3EDF3F1F8844EE84755423928C4D0B"/>
          </w:pPr>
          <w:r>
            <w:t>Friday</w:t>
          </w:r>
        </w:p>
      </w:docPartBody>
    </w:docPart>
    <w:docPart>
      <w:docPartPr>
        <w:name w:val="E460959BA4144220B05F3DC4DEF12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903A4-F873-4BEA-9CFA-DA634BD11753}"/>
      </w:docPartPr>
      <w:docPartBody>
        <w:p w:rsidR="00A006BB" w:rsidRDefault="00A006BB">
          <w:pPr>
            <w:pStyle w:val="E460959BA4144220B05F3DC4DEF12114"/>
          </w:pPr>
          <w:r>
            <w:t>Saturday</w:t>
          </w:r>
        </w:p>
      </w:docPartBody>
    </w:docPart>
    <w:docPart>
      <w:docPartPr>
        <w:name w:val="FA6B2AD50FA3435B95505683F8E0C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B3D22-22E0-44C0-9A25-BB9F2B7CEDBF}"/>
      </w:docPartPr>
      <w:docPartBody>
        <w:p w:rsidR="00A006BB" w:rsidRDefault="00A006BB">
          <w:pPr>
            <w:pStyle w:val="FA6B2AD50FA3435B95505683F8E0CB5F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DF410AB47FCA4E21BC50B2E693E73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47B86-B555-4B89-B71E-EC371AF4679D}"/>
      </w:docPartPr>
      <w:docPartBody>
        <w:p w:rsidR="00A006BB" w:rsidRDefault="00A006BB">
          <w:pPr>
            <w:pStyle w:val="DF410AB47FCA4E21BC50B2E693E73EC2"/>
          </w:pPr>
          <w:r>
            <w:t>Subtitle</w:t>
          </w:r>
        </w:p>
      </w:docPartBody>
    </w:docPart>
    <w:docPart>
      <w:docPartPr>
        <w:name w:val="2A56EA77A531494889AFD0880CFA3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A01F3-E06D-44B8-A6A4-424DD32B7FB9}"/>
      </w:docPartPr>
      <w:docPartBody>
        <w:p w:rsidR="00A006BB" w:rsidRDefault="00A006BB">
          <w:pPr>
            <w:pStyle w:val="2A56EA77A531494889AFD0880CFA3F37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34DAD583B6EE4FF5AB879B59DB492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E6233-6149-4131-A43E-A3F55ED119CB}"/>
      </w:docPartPr>
      <w:docPartBody>
        <w:p w:rsidR="00A006BB" w:rsidRDefault="00A006BB">
          <w:pPr>
            <w:pStyle w:val="34DAD583B6EE4FF5AB879B59DB49205C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610E8F4260B1470BBA872888BEF15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54E1C-7E25-41D1-947A-142791528BA8}"/>
      </w:docPartPr>
      <w:docPartBody>
        <w:p w:rsidR="00A006BB" w:rsidRDefault="00A006BB">
          <w:pPr>
            <w:pStyle w:val="610E8F4260B1470BBA872888BEF150BD"/>
          </w:pPr>
          <w:r>
            <w:t>Sunday</w:t>
          </w:r>
        </w:p>
      </w:docPartBody>
    </w:docPart>
    <w:docPart>
      <w:docPartPr>
        <w:name w:val="C050C98F306049AEB079B79177965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6C424-0CC4-48DD-B0FA-161090BF4038}"/>
      </w:docPartPr>
      <w:docPartBody>
        <w:p w:rsidR="00A006BB" w:rsidRDefault="00A006BB">
          <w:pPr>
            <w:pStyle w:val="C050C98F306049AEB079B79177965ABF"/>
          </w:pPr>
          <w:r>
            <w:t>Monday</w:t>
          </w:r>
        </w:p>
      </w:docPartBody>
    </w:docPart>
    <w:docPart>
      <w:docPartPr>
        <w:name w:val="03ADB476B5734CD9B6677E60A89EB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9FD65-8C9F-4004-9607-781DD3A8DB18}"/>
      </w:docPartPr>
      <w:docPartBody>
        <w:p w:rsidR="00A006BB" w:rsidRDefault="00A006BB">
          <w:pPr>
            <w:pStyle w:val="03ADB476B5734CD9B6677E60A89EBF85"/>
          </w:pPr>
          <w:r>
            <w:t>Tuesday</w:t>
          </w:r>
        </w:p>
      </w:docPartBody>
    </w:docPart>
    <w:docPart>
      <w:docPartPr>
        <w:name w:val="0914C91491834D599B677CB93B4E2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DE706-36E9-4369-901F-B857155235BC}"/>
      </w:docPartPr>
      <w:docPartBody>
        <w:p w:rsidR="00A006BB" w:rsidRDefault="00A006BB">
          <w:pPr>
            <w:pStyle w:val="0914C91491834D599B677CB93B4E25F1"/>
          </w:pPr>
          <w:r>
            <w:t>Wednesday</w:t>
          </w:r>
        </w:p>
      </w:docPartBody>
    </w:docPart>
    <w:docPart>
      <w:docPartPr>
        <w:name w:val="8049AF13C7594D70ACAAF338E676F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70219-E762-4194-9EC2-A4C6E44FCAA4}"/>
      </w:docPartPr>
      <w:docPartBody>
        <w:p w:rsidR="00A006BB" w:rsidRDefault="00A006BB">
          <w:pPr>
            <w:pStyle w:val="8049AF13C7594D70ACAAF338E676F057"/>
          </w:pPr>
          <w:r>
            <w:t>Thursday</w:t>
          </w:r>
        </w:p>
      </w:docPartBody>
    </w:docPart>
    <w:docPart>
      <w:docPartPr>
        <w:name w:val="D6C13969CCE944329342943F6955D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6AC33-9159-4F10-8626-18BF59A50854}"/>
      </w:docPartPr>
      <w:docPartBody>
        <w:p w:rsidR="00A006BB" w:rsidRDefault="00A006BB">
          <w:pPr>
            <w:pStyle w:val="D6C13969CCE944329342943F6955D727"/>
          </w:pPr>
          <w:r>
            <w:t>Friday</w:t>
          </w:r>
        </w:p>
      </w:docPartBody>
    </w:docPart>
    <w:docPart>
      <w:docPartPr>
        <w:name w:val="DC418694172344C990DE334E24135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79028-8D26-4CE9-BCD8-D6232801EB71}"/>
      </w:docPartPr>
      <w:docPartBody>
        <w:p w:rsidR="00A006BB" w:rsidRDefault="00A006BB">
          <w:pPr>
            <w:pStyle w:val="DC418694172344C990DE334E2413597E"/>
          </w:pPr>
          <w:r>
            <w:t>Saturday</w:t>
          </w:r>
        </w:p>
      </w:docPartBody>
    </w:docPart>
    <w:docPart>
      <w:docPartPr>
        <w:name w:val="9C35122F68D34A1FAC940562E64A4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618B2-D29A-4B4E-832E-C0FCC69CAA97}"/>
      </w:docPartPr>
      <w:docPartBody>
        <w:p w:rsidR="00A006BB" w:rsidRDefault="00A006BB">
          <w:pPr>
            <w:pStyle w:val="9C35122F68D34A1FAC940562E64A446A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BB"/>
    <w:rsid w:val="00A006BB"/>
    <w:rsid w:val="00D4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328C3000B845209CEA43469DC2542C">
    <w:name w:val="58328C3000B845209CEA43469DC2542C"/>
  </w:style>
  <w:style w:type="paragraph" w:customStyle="1" w:styleId="6962A1CDCFFB47098C5E85FE7C16314C">
    <w:name w:val="6962A1CDCFFB47098C5E85FE7C16314C"/>
  </w:style>
  <w:style w:type="paragraph" w:customStyle="1" w:styleId="4ECE8592716E4835BD99871D9696D9E2">
    <w:name w:val="4ECE8592716E4835BD99871D9696D9E2"/>
  </w:style>
  <w:style w:type="paragraph" w:customStyle="1" w:styleId="65C1A78CC10449C999C3D444A00A4CAA">
    <w:name w:val="65C1A78CC10449C999C3D444A00A4CAA"/>
  </w:style>
  <w:style w:type="paragraph" w:customStyle="1" w:styleId="7AD9E5EF8A344FCCB5A9ED74B13E1566">
    <w:name w:val="7AD9E5EF8A344FCCB5A9ED74B13E1566"/>
  </w:style>
  <w:style w:type="paragraph" w:customStyle="1" w:styleId="92B55E74F03B4BB6B1081AD341AD74DA">
    <w:name w:val="92B55E74F03B4BB6B1081AD341AD74DA"/>
  </w:style>
  <w:style w:type="paragraph" w:customStyle="1" w:styleId="167A0EBE8217411DBCEE7903BB8B6BAB">
    <w:name w:val="167A0EBE8217411DBCEE7903BB8B6BAB"/>
  </w:style>
  <w:style w:type="paragraph" w:customStyle="1" w:styleId="AB83DFC53728487A85FB999CF98A6022">
    <w:name w:val="AB83DFC53728487A85FB999CF98A6022"/>
  </w:style>
  <w:style w:type="paragraph" w:customStyle="1" w:styleId="7FC74849B9E1484E8562157779BA67C7">
    <w:name w:val="7FC74849B9E1484E8562157779BA67C7"/>
  </w:style>
  <w:style w:type="paragraph" w:customStyle="1" w:styleId="DACA4C6CAEF84D6598E0DF00C62A56A0">
    <w:name w:val="DACA4C6CAEF84D6598E0DF00C62A56A0"/>
  </w:style>
  <w:style w:type="paragraph" w:customStyle="1" w:styleId="369262FE6F3B4A9CB19BD11C99AAC1D3">
    <w:name w:val="369262FE6F3B4A9CB19BD11C99AAC1D3"/>
  </w:style>
  <w:style w:type="paragraph" w:customStyle="1" w:styleId="7AD3FABF1C9B475B833B30782B033B06">
    <w:name w:val="7AD3FABF1C9B475B833B30782B033B06"/>
  </w:style>
  <w:style w:type="paragraph" w:customStyle="1" w:styleId="62E0C26FCB144360B4B0FF68767E0F38">
    <w:name w:val="62E0C26FCB144360B4B0FF68767E0F38"/>
  </w:style>
  <w:style w:type="paragraph" w:customStyle="1" w:styleId="6DFE423EBE484029B6237A1E0B66D394">
    <w:name w:val="6DFE423EBE484029B6237A1E0B66D394"/>
  </w:style>
  <w:style w:type="paragraph" w:customStyle="1" w:styleId="3CB8E16BA4D5408B919F7AD256EC6B95">
    <w:name w:val="3CB8E16BA4D5408B919F7AD256EC6B95"/>
  </w:style>
  <w:style w:type="paragraph" w:customStyle="1" w:styleId="E6F758B382784AD6B84677B8CB05C288">
    <w:name w:val="E6F758B382784AD6B84677B8CB05C288"/>
  </w:style>
  <w:style w:type="paragraph" w:customStyle="1" w:styleId="EEA21F39F7D34A44834E02F7DDE08CC1">
    <w:name w:val="EEA21F39F7D34A44834E02F7DDE08CC1"/>
  </w:style>
  <w:style w:type="paragraph" w:customStyle="1" w:styleId="57AD38D4A7A24D6BA0360ACF9CC075E5">
    <w:name w:val="57AD38D4A7A24D6BA0360ACF9CC075E5"/>
  </w:style>
  <w:style w:type="paragraph" w:customStyle="1" w:styleId="9C37D5491F894D7F9104667BF6E38CC0">
    <w:name w:val="9C37D5491F894D7F9104667BF6E38CC0"/>
  </w:style>
  <w:style w:type="paragraph" w:customStyle="1" w:styleId="9BF844DBE118437899716B1B42D0A5FD">
    <w:name w:val="9BF844DBE118437899716B1B42D0A5FD"/>
  </w:style>
  <w:style w:type="paragraph" w:customStyle="1" w:styleId="AB0C64D753154E7C8ECBC66B5C113E73">
    <w:name w:val="AB0C64D753154E7C8ECBC66B5C113E73"/>
  </w:style>
  <w:style w:type="paragraph" w:customStyle="1" w:styleId="44B3BC9DB58043F9A967B1B914787379">
    <w:name w:val="44B3BC9DB58043F9A967B1B914787379"/>
  </w:style>
  <w:style w:type="paragraph" w:customStyle="1" w:styleId="CDECA2A6815A4175A567FE80A1469F12">
    <w:name w:val="CDECA2A6815A4175A567FE80A1469F12"/>
  </w:style>
  <w:style w:type="paragraph" w:customStyle="1" w:styleId="BF697E92C91141949A0CCCB6FA5A528D">
    <w:name w:val="BF697E92C91141949A0CCCB6FA5A528D"/>
  </w:style>
  <w:style w:type="paragraph" w:customStyle="1" w:styleId="AF2091B71DD248E4A1E5D08BD1CF89BF">
    <w:name w:val="AF2091B71DD248E4A1E5D08BD1CF89BF"/>
  </w:style>
  <w:style w:type="paragraph" w:customStyle="1" w:styleId="11F9AC4131734F399E783AC271444865">
    <w:name w:val="11F9AC4131734F399E783AC271444865"/>
  </w:style>
  <w:style w:type="paragraph" w:customStyle="1" w:styleId="F502085D07D34646AE09ABA9C74C7CD0">
    <w:name w:val="F502085D07D34646AE09ABA9C74C7CD0"/>
  </w:style>
  <w:style w:type="paragraph" w:customStyle="1" w:styleId="E4B5DA3BDE3C48ACA611AC720256D8C9">
    <w:name w:val="E4B5DA3BDE3C48ACA611AC720256D8C9"/>
  </w:style>
  <w:style w:type="paragraph" w:customStyle="1" w:styleId="518CF576E8994547845B1AA5D058A40E">
    <w:name w:val="518CF576E8994547845B1AA5D058A40E"/>
  </w:style>
  <w:style w:type="paragraph" w:customStyle="1" w:styleId="FAB4FD2547F64193A7FCC2B8365136BA">
    <w:name w:val="FAB4FD2547F64193A7FCC2B8365136BA"/>
  </w:style>
  <w:style w:type="paragraph" w:customStyle="1" w:styleId="CA3B006ACD6844AEACF687FAA334CADB">
    <w:name w:val="CA3B006ACD6844AEACF687FAA334CADB"/>
  </w:style>
  <w:style w:type="paragraph" w:customStyle="1" w:styleId="F64991CE8F4E4AE6B4E540BFC569A9C9">
    <w:name w:val="F64991CE8F4E4AE6B4E540BFC569A9C9"/>
  </w:style>
  <w:style w:type="paragraph" w:customStyle="1" w:styleId="1F35821BEA3444F5807C485EA424B7C2">
    <w:name w:val="1F35821BEA3444F5807C485EA424B7C2"/>
  </w:style>
  <w:style w:type="paragraph" w:customStyle="1" w:styleId="C1F812702C9F4CE9B14C338C1A202746">
    <w:name w:val="C1F812702C9F4CE9B14C338C1A202746"/>
  </w:style>
  <w:style w:type="paragraph" w:customStyle="1" w:styleId="C5360FAF72CB487BB07F345D7C5E0CA1">
    <w:name w:val="C5360FAF72CB487BB07F345D7C5E0CA1"/>
  </w:style>
  <w:style w:type="paragraph" w:customStyle="1" w:styleId="9019CDBED97C4DE4AF7D5E21FBBA7896">
    <w:name w:val="9019CDBED97C4DE4AF7D5E21FBBA7896"/>
  </w:style>
  <w:style w:type="paragraph" w:customStyle="1" w:styleId="2CBD024C15794FE6A0050363D86FCA0B">
    <w:name w:val="2CBD024C15794FE6A0050363D86FCA0B"/>
  </w:style>
  <w:style w:type="paragraph" w:customStyle="1" w:styleId="BA331B9537BB40B9B55CFB56013ACD69">
    <w:name w:val="BA331B9537BB40B9B55CFB56013ACD69"/>
  </w:style>
  <w:style w:type="paragraph" w:customStyle="1" w:styleId="6C16AC060210438E8198EC83F20AE7D3">
    <w:name w:val="6C16AC060210438E8198EC83F20AE7D3"/>
  </w:style>
  <w:style w:type="paragraph" w:customStyle="1" w:styleId="F57E66095D4F443BB1BB9B3BD43429DC">
    <w:name w:val="F57E66095D4F443BB1BB9B3BD43429DC"/>
  </w:style>
  <w:style w:type="paragraph" w:customStyle="1" w:styleId="402A3C6756CD4E488EBAE04957D08F6B">
    <w:name w:val="402A3C6756CD4E488EBAE04957D08F6B"/>
  </w:style>
  <w:style w:type="paragraph" w:customStyle="1" w:styleId="00AAECEDC8E341B0835FE5871CC52E50">
    <w:name w:val="00AAECEDC8E341B0835FE5871CC52E50"/>
  </w:style>
  <w:style w:type="paragraph" w:customStyle="1" w:styleId="7B7A2B944F2A426EA147436C3D413B74">
    <w:name w:val="7B7A2B944F2A426EA147436C3D413B74"/>
  </w:style>
  <w:style w:type="paragraph" w:customStyle="1" w:styleId="9085EBDD86E746D4A65B5D3E8099C2E4">
    <w:name w:val="9085EBDD86E746D4A65B5D3E8099C2E4"/>
  </w:style>
  <w:style w:type="paragraph" w:customStyle="1" w:styleId="FE602A6BED6D47C1A4118D7BE8116776">
    <w:name w:val="FE602A6BED6D47C1A4118D7BE8116776"/>
  </w:style>
  <w:style w:type="paragraph" w:customStyle="1" w:styleId="87C6BB99B9F44EE6AB5934900AA7AF6A">
    <w:name w:val="87C6BB99B9F44EE6AB5934900AA7AF6A"/>
  </w:style>
  <w:style w:type="paragraph" w:customStyle="1" w:styleId="916E88392550461CA911FD99A02468AD">
    <w:name w:val="916E88392550461CA911FD99A02468AD"/>
  </w:style>
  <w:style w:type="paragraph" w:customStyle="1" w:styleId="E5E87B243CD04317A517544234D35223">
    <w:name w:val="E5E87B243CD04317A517544234D35223"/>
  </w:style>
  <w:style w:type="paragraph" w:customStyle="1" w:styleId="D18227347ED84232A9B8CC7D0B3C664F">
    <w:name w:val="D18227347ED84232A9B8CC7D0B3C664F"/>
  </w:style>
  <w:style w:type="paragraph" w:customStyle="1" w:styleId="9FFE68F2072D4EE4BCBC35C71344AEB6">
    <w:name w:val="9FFE68F2072D4EE4BCBC35C71344AEB6"/>
  </w:style>
  <w:style w:type="paragraph" w:customStyle="1" w:styleId="4BCDF16526A24BB79A4B66022D0B3768">
    <w:name w:val="4BCDF16526A24BB79A4B66022D0B3768"/>
  </w:style>
  <w:style w:type="paragraph" w:customStyle="1" w:styleId="87AD54C1397E42CF9B447E0D810483B6">
    <w:name w:val="87AD54C1397E42CF9B447E0D810483B6"/>
  </w:style>
  <w:style w:type="paragraph" w:customStyle="1" w:styleId="7B83723EA05B41CB90D520D232359BA8">
    <w:name w:val="7B83723EA05B41CB90D520D232359BA8"/>
  </w:style>
  <w:style w:type="paragraph" w:customStyle="1" w:styleId="A4031662F7FD46D886EA960BD3186A13">
    <w:name w:val="A4031662F7FD46D886EA960BD3186A13"/>
  </w:style>
  <w:style w:type="paragraph" w:customStyle="1" w:styleId="9847C8D4BC0847D0AE4D2E179D4730F0">
    <w:name w:val="9847C8D4BC0847D0AE4D2E179D4730F0"/>
  </w:style>
  <w:style w:type="paragraph" w:customStyle="1" w:styleId="A54D52FBE48A48C7A135698213E38E0B">
    <w:name w:val="A54D52FBE48A48C7A135698213E38E0B"/>
  </w:style>
  <w:style w:type="paragraph" w:customStyle="1" w:styleId="EE23BE1A3EA143D69AEFF04E39774F6F">
    <w:name w:val="EE23BE1A3EA143D69AEFF04E39774F6F"/>
  </w:style>
  <w:style w:type="paragraph" w:customStyle="1" w:styleId="859F97FED5A44176BB7A535824999DB1">
    <w:name w:val="859F97FED5A44176BB7A535824999DB1"/>
  </w:style>
  <w:style w:type="paragraph" w:customStyle="1" w:styleId="5EA95B2F9A9940CABE7DF11EEE72A49E">
    <w:name w:val="5EA95B2F9A9940CABE7DF11EEE72A49E"/>
  </w:style>
  <w:style w:type="paragraph" w:customStyle="1" w:styleId="C30C7CEE8F1741AD8A44BCD56ED92157">
    <w:name w:val="C30C7CEE8F1741AD8A44BCD56ED92157"/>
  </w:style>
  <w:style w:type="paragraph" w:customStyle="1" w:styleId="8A61B7C755EB47BB958F370A20EB24B1">
    <w:name w:val="8A61B7C755EB47BB958F370A20EB24B1"/>
  </w:style>
  <w:style w:type="paragraph" w:customStyle="1" w:styleId="86345C916FEF4A44963DFBBD18418218">
    <w:name w:val="86345C916FEF4A44963DFBBD18418218"/>
  </w:style>
  <w:style w:type="paragraph" w:customStyle="1" w:styleId="D8991AA0271D4627B83E83EE19FD9D22">
    <w:name w:val="D8991AA0271D4627B83E83EE19FD9D22"/>
  </w:style>
  <w:style w:type="paragraph" w:customStyle="1" w:styleId="933DB63E0F044411B32C3FEAA9A5423B">
    <w:name w:val="933DB63E0F044411B32C3FEAA9A5423B"/>
  </w:style>
  <w:style w:type="paragraph" w:customStyle="1" w:styleId="345E4F541C3E4181B5DCDA32DAF7F3D0">
    <w:name w:val="345E4F541C3E4181B5DCDA32DAF7F3D0"/>
  </w:style>
  <w:style w:type="paragraph" w:customStyle="1" w:styleId="847EEE59896C4FADBF5F9105DBA48C8C">
    <w:name w:val="847EEE59896C4FADBF5F9105DBA48C8C"/>
  </w:style>
  <w:style w:type="paragraph" w:customStyle="1" w:styleId="4A2A17DB7B544A1B9CD90B7A3E604088">
    <w:name w:val="4A2A17DB7B544A1B9CD90B7A3E604088"/>
  </w:style>
  <w:style w:type="paragraph" w:customStyle="1" w:styleId="9D2CE35E63814A53A98001127402B5CB">
    <w:name w:val="9D2CE35E63814A53A98001127402B5CB"/>
  </w:style>
  <w:style w:type="paragraph" w:customStyle="1" w:styleId="B85607AB5D6A4414847AF9C8A58E3013">
    <w:name w:val="B85607AB5D6A4414847AF9C8A58E3013"/>
  </w:style>
  <w:style w:type="paragraph" w:customStyle="1" w:styleId="FFD2C103B1CB4441960D61120B653B1D">
    <w:name w:val="FFD2C103B1CB4441960D61120B653B1D"/>
  </w:style>
  <w:style w:type="paragraph" w:customStyle="1" w:styleId="B1FC7D0D370446558AEAD6392FB8AFFD">
    <w:name w:val="B1FC7D0D370446558AEAD6392FB8AFFD"/>
  </w:style>
  <w:style w:type="paragraph" w:customStyle="1" w:styleId="13EA3221A3504A1C82EC61A249FA6A97">
    <w:name w:val="13EA3221A3504A1C82EC61A249FA6A97"/>
  </w:style>
  <w:style w:type="paragraph" w:customStyle="1" w:styleId="100167B4A002463D91AD5E7486610688">
    <w:name w:val="100167B4A002463D91AD5E7486610688"/>
  </w:style>
  <w:style w:type="paragraph" w:customStyle="1" w:styleId="4C14E0F3CDF24879888BFB9405D99502">
    <w:name w:val="4C14E0F3CDF24879888BFB9405D99502"/>
  </w:style>
  <w:style w:type="paragraph" w:customStyle="1" w:styleId="B081B5E846834862A45D35D8315E0BCC">
    <w:name w:val="B081B5E846834862A45D35D8315E0BCC"/>
  </w:style>
  <w:style w:type="paragraph" w:customStyle="1" w:styleId="DBA2821980074964BA97569D3ED5554D">
    <w:name w:val="DBA2821980074964BA97569D3ED5554D"/>
  </w:style>
  <w:style w:type="paragraph" w:customStyle="1" w:styleId="2A82C889FE7D4A198544426B589026E4">
    <w:name w:val="2A82C889FE7D4A198544426B589026E4"/>
  </w:style>
  <w:style w:type="paragraph" w:customStyle="1" w:styleId="8861674A831C4126BECB038C0C9E256C">
    <w:name w:val="8861674A831C4126BECB038C0C9E256C"/>
  </w:style>
  <w:style w:type="paragraph" w:customStyle="1" w:styleId="436AF8245E4F42C288248B2CE104B4DE">
    <w:name w:val="436AF8245E4F42C288248B2CE104B4DE"/>
  </w:style>
  <w:style w:type="paragraph" w:customStyle="1" w:styleId="DBB9E45C1A4646F3A99374094A368CA1">
    <w:name w:val="DBB9E45C1A4646F3A99374094A368CA1"/>
  </w:style>
  <w:style w:type="paragraph" w:customStyle="1" w:styleId="E9226970D5BF4D47B2ADC4FD573F164C">
    <w:name w:val="E9226970D5BF4D47B2ADC4FD573F164C"/>
  </w:style>
  <w:style w:type="paragraph" w:customStyle="1" w:styleId="57D97AF672A8438F9DAF7F2BC374EFF3">
    <w:name w:val="57D97AF672A8438F9DAF7F2BC374EFF3"/>
  </w:style>
  <w:style w:type="paragraph" w:customStyle="1" w:styleId="977FD5448EDC43BD9F676436D7148899">
    <w:name w:val="977FD5448EDC43BD9F676436D7148899"/>
  </w:style>
  <w:style w:type="paragraph" w:customStyle="1" w:styleId="34F4622479DF495E8EB4A777CF6BDA47">
    <w:name w:val="34F4622479DF495E8EB4A777CF6BDA47"/>
  </w:style>
  <w:style w:type="paragraph" w:customStyle="1" w:styleId="45519A79B3D64675B7B300077A90F297">
    <w:name w:val="45519A79B3D64675B7B300077A90F297"/>
  </w:style>
  <w:style w:type="paragraph" w:customStyle="1" w:styleId="425C2F40AF214270BA64097EA625573E">
    <w:name w:val="425C2F40AF214270BA64097EA625573E"/>
  </w:style>
  <w:style w:type="paragraph" w:customStyle="1" w:styleId="C4BB055888234C6691FD44D48C50D810">
    <w:name w:val="C4BB055888234C6691FD44D48C50D810"/>
  </w:style>
  <w:style w:type="paragraph" w:customStyle="1" w:styleId="116BBC813F3C4C0CA31FFEF00C8A4774">
    <w:name w:val="116BBC813F3C4C0CA31FFEF00C8A4774"/>
  </w:style>
  <w:style w:type="paragraph" w:customStyle="1" w:styleId="F936F83D21F14B099CF0586B6D820689">
    <w:name w:val="F936F83D21F14B099CF0586B6D820689"/>
  </w:style>
  <w:style w:type="paragraph" w:customStyle="1" w:styleId="CF7EA421E7A3447EA9CCA304BA5D0F14">
    <w:name w:val="CF7EA421E7A3447EA9CCA304BA5D0F14"/>
  </w:style>
  <w:style w:type="paragraph" w:customStyle="1" w:styleId="102D1DB7094B4B3F9B08F807D96396E8">
    <w:name w:val="102D1DB7094B4B3F9B08F807D96396E8"/>
  </w:style>
  <w:style w:type="paragraph" w:customStyle="1" w:styleId="C9A1892E76E446A5A6AC59DA06977ECA">
    <w:name w:val="C9A1892E76E446A5A6AC59DA06977ECA"/>
  </w:style>
  <w:style w:type="paragraph" w:customStyle="1" w:styleId="B464F45DB2BB4D30BFDBDD29BA17741E">
    <w:name w:val="B464F45DB2BB4D30BFDBDD29BA17741E"/>
  </w:style>
  <w:style w:type="paragraph" w:customStyle="1" w:styleId="30EBC0CF52074E3D8B5C14BFEDE34553">
    <w:name w:val="30EBC0CF52074E3D8B5C14BFEDE34553"/>
  </w:style>
  <w:style w:type="paragraph" w:customStyle="1" w:styleId="D887B754F4B14109B72B8F059F247A7D">
    <w:name w:val="D887B754F4B14109B72B8F059F247A7D"/>
  </w:style>
  <w:style w:type="paragraph" w:customStyle="1" w:styleId="FBC5AFD7FCB544A996179F9CBB5C412D">
    <w:name w:val="FBC5AFD7FCB544A996179F9CBB5C412D"/>
  </w:style>
  <w:style w:type="paragraph" w:customStyle="1" w:styleId="B0B62248F8DB488C93CA30B4ED0A6FB3">
    <w:name w:val="B0B62248F8DB488C93CA30B4ED0A6FB3"/>
  </w:style>
  <w:style w:type="paragraph" w:customStyle="1" w:styleId="81DAC10109A74CA8AD010D4A716852A7">
    <w:name w:val="81DAC10109A74CA8AD010D4A716852A7"/>
  </w:style>
  <w:style w:type="paragraph" w:customStyle="1" w:styleId="15456C71DE54481DB0940EE485B0D4ED">
    <w:name w:val="15456C71DE54481DB0940EE485B0D4ED"/>
  </w:style>
  <w:style w:type="paragraph" w:customStyle="1" w:styleId="7E364C20F4964D358AEC8EC4B2B0B1FD">
    <w:name w:val="7E364C20F4964D358AEC8EC4B2B0B1FD"/>
  </w:style>
  <w:style w:type="paragraph" w:customStyle="1" w:styleId="AA185ED6E0094A1D9C9AE63284B832BE">
    <w:name w:val="AA185ED6E0094A1D9C9AE63284B832BE"/>
  </w:style>
  <w:style w:type="paragraph" w:customStyle="1" w:styleId="871409F8B35A437583C1464F9A3C8B90">
    <w:name w:val="871409F8B35A437583C1464F9A3C8B90"/>
  </w:style>
  <w:style w:type="paragraph" w:customStyle="1" w:styleId="DFF066EF9E0C403BA5D53A8DBCED0DDB">
    <w:name w:val="DFF066EF9E0C403BA5D53A8DBCED0DDB"/>
  </w:style>
  <w:style w:type="paragraph" w:customStyle="1" w:styleId="2E39C8383D944EA695FCEEE94D75A8AE">
    <w:name w:val="2E39C8383D944EA695FCEEE94D75A8AE"/>
  </w:style>
  <w:style w:type="paragraph" w:customStyle="1" w:styleId="B74E1070B59D426782B8ED81681A1301">
    <w:name w:val="B74E1070B59D426782B8ED81681A1301"/>
  </w:style>
  <w:style w:type="paragraph" w:customStyle="1" w:styleId="59D1DE32EFD64DDDAE7541928A3F0B22">
    <w:name w:val="59D1DE32EFD64DDDAE7541928A3F0B22"/>
  </w:style>
  <w:style w:type="paragraph" w:customStyle="1" w:styleId="A292CBF87B70436B9589B36DDDB88EF3">
    <w:name w:val="A292CBF87B70436B9589B36DDDB88EF3"/>
  </w:style>
  <w:style w:type="paragraph" w:customStyle="1" w:styleId="87ED06CFD5BF4AFD966214B834107A76">
    <w:name w:val="87ED06CFD5BF4AFD966214B834107A76"/>
  </w:style>
  <w:style w:type="paragraph" w:customStyle="1" w:styleId="487073C6D84A43678611BFEA1156AB1D">
    <w:name w:val="487073C6D84A43678611BFEA1156AB1D"/>
  </w:style>
  <w:style w:type="paragraph" w:customStyle="1" w:styleId="1438AD40A2C04C0AA2F33A533374583B">
    <w:name w:val="1438AD40A2C04C0AA2F33A533374583B"/>
  </w:style>
  <w:style w:type="paragraph" w:customStyle="1" w:styleId="C4E5DD42E302483E8997DF3E24977858">
    <w:name w:val="C4E5DD42E302483E8997DF3E24977858"/>
  </w:style>
  <w:style w:type="paragraph" w:customStyle="1" w:styleId="0E11233EB895417F8F0AE3EF2EBCEE99">
    <w:name w:val="0E11233EB895417F8F0AE3EF2EBCEE99"/>
  </w:style>
  <w:style w:type="paragraph" w:customStyle="1" w:styleId="E59C95461406480BBB0CEE6F3553A09B">
    <w:name w:val="E59C95461406480BBB0CEE6F3553A09B"/>
  </w:style>
  <w:style w:type="paragraph" w:customStyle="1" w:styleId="383D24D13A884BB2AB8C71F576BD3B32">
    <w:name w:val="383D24D13A884BB2AB8C71F576BD3B32"/>
  </w:style>
  <w:style w:type="paragraph" w:customStyle="1" w:styleId="CB9FEE6A18B34488A8DB3FF2A9CC4FB2">
    <w:name w:val="CB9FEE6A18B34488A8DB3FF2A9CC4FB2"/>
  </w:style>
  <w:style w:type="paragraph" w:customStyle="1" w:styleId="EA127BF9FADE46149EC1FFB151EC411E">
    <w:name w:val="EA127BF9FADE46149EC1FFB151EC411E"/>
  </w:style>
  <w:style w:type="paragraph" w:customStyle="1" w:styleId="340D13B8DD434DE58BB57A1A3491C912">
    <w:name w:val="340D13B8DD434DE58BB57A1A3491C912"/>
  </w:style>
  <w:style w:type="paragraph" w:customStyle="1" w:styleId="8413DE49D2A145B98666AF8E87104869">
    <w:name w:val="8413DE49D2A145B98666AF8E87104869"/>
  </w:style>
  <w:style w:type="paragraph" w:customStyle="1" w:styleId="2B3EDF3F1F8844EE84755423928C4D0B">
    <w:name w:val="2B3EDF3F1F8844EE84755423928C4D0B"/>
  </w:style>
  <w:style w:type="paragraph" w:customStyle="1" w:styleId="E460959BA4144220B05F3DC4DEF12114">
    <w:name w:val="E460959BA4144220B05F3DC4DEF12114"/>
  </w:style>
  <w:style w:type="paragraph" w:customStyle="1" w:styleId="FA6B2AD50FA3435B95505683F8E0CB5F">
    <w:name w:val="FA6B2AD50FA3435B95505683F8E0CB5F"/>
  </w:style>
  <w:style w:type="paragraph" w:customStyle="1" w:styleId="DF410AB47FCA4E21BC50B2E693E73EC2">
    <w:name w:val="DF410AB47FCA4E21BC50B2E693E73EC2"/>
  </w:style>
  <w:style w:type="paragraph" w:customStyle="1" w:styleId="2A56EA77A531494889AFD0880CFA3F37">
    <w:name w:val="2A56EA77A531494889AFD0880CFA3F37"/>
  </w:style>
  <w:style w:type="paragraph" w:customStyle="1" w:styleId="34DAD583B6EE4FF5AB879B59DB49205C">
    <w:name w:val="34DAD583B6EE4FF5AB879B59DB49205C"/>
  </w:style>
  <w:style w:type="paragraph" w:customStyle="1" w:styleId="610E8F4260B1470BBA872888BEF150BD">
    <w:name w:val="610E8F4260B1470BBA872888BEF150BD"/>
  </w:style>
  <w:style w:type="paragraph" w:customStyle="1" w:styleId="C050C98F306049AEB079B79177965ABF">
    <w:name w:val="C050C98F306049AEB079B79177965ABF"/>
  </w:style>
  <w:style w:type="paragraph" w:customStyle="1" w:styleId="03ADB476B5734CD9B6677E60A89EBF85">
    <w:name w:val="03ADB476B5734CD9B6677E60A89EBF85"/>
  </w:style>
  <w:style w:type="paragraph" w:customStyle="1" w:styleId="0914C91491834D599B677CB93B4E25F1">
    <w:name w:val="0914C91491834D599B677CB93B4E25F1"/>
  </w:style>
  <w:style w:type="paragraph" w:customStyle="1" w:styleId="8049AF13C7594D70ACAAF338E676F057">
    <w:name w:val="8049AF13C7594D70ACAAF338E676F057"/>
  </w:style>
  <w:style w:type="paragraph" w:customStyle="1" w:styleId="D6C13969CCE944329342943F6955D727">
    <w:name w:val="D6C13969CCE944329342943F6955D727"/>
  </w:style>
  <w:style w:type="paragraph" w:customStyle="1" w:styleId="DC418694172344C990DE334E2413597E">
    <w:name w:val="DC418694172344C990DE334E2413597E"/>
  </w:style>
  <w:style w:type="paragraph" w:customStyle="1" w:styleId="9C35122F68D34A1FAC940562E64A446A">
    <w:name w:val="9C35122F68D34A1FAC940562E64A44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3AA574-870F-43EB-9117-5A63792AB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1D7A97-71FE-4F8B-A6C3-295B658661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8340E5D-D5B4-415D-954F-0D0852FF6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{208358F2-AE95-4756-951C-54BE03EEB3B0}TFcb995cdb-9905-460e-979f-a442471cc08d1ad28e32_win32-a77090af0a83.dotx</Template>
  <TotalTime>0</TotalTime>
  <Pages>12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 Agyapong</cp:lastModifiedBy>
  <cp:revision>1</cp:revision>
  <dcterms:created xsi:type="dcterms:W3CDTF">2026-01-09T21:54:00Z</dcterms:created>
  <dcterms:modified xsi:type="dcterms:W3CDTF">2026-01-09T21:54:00Z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